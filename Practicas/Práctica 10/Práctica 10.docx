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noProof/>
          <w:color w:val="FF0000"/>
        </w:rPr>
        <w:id w:val="870037390"/>
        <w:docPartObj>
          <w:docPartGallery w:val="Cover Pages"/>
          <w:docPartUnique/>
        </w:docPartObj>
      </w:sdtPr>
      <w:sdtEndPr>
        <w:rPr>
          <w:color w:val="082A75" w:themeColor="text2"/>
        </w:rPr>
      </w:sdtEndPr>
      <w:sdtContent>
        <w:p w14:paraId="2ABD8BE0" w14:textId="0D0795B6" w:rsidR="00003333" w:rsidRDefault="00003333" w:rsidP="00386518">
          <w:pPr>
            <w:rPr>
              <w:noProof/>
              <w:color w:val="FF0000"/>
            </w:rPr>
          </w:pPr>
          <w:r>
            <w:rPr>
              <w:noProof/>
              <w:color w:val="FF0000"/>
              <w:lang w:eastAsia="es-ES"/>
            </w:rPr>
            <w:drawing>
              <wp:anchor distT="0" distB="0" distL="114300" distR="114300" simplePos="0" relativeHeight="251658240" behindDoc="1" locked="0" layoutInCell="1" allowOverlap="1" wp14:anchorId="44D83196" wp14:editId="7B2C820F">
                <wp:simplePos x="0" y="0"/>
                <wp:positionH relativeFrom="page">
                  <wp:posOffset>-618844</wp:posOffset>
                </wp:positionH>
                <wp:positionV relativeFrom="paragraph">
                  <wp:posOffset>-552450</wp:posOffset>
                </wp:positionV>
                <wp:extent cx="8861780" cy="11468100"/>
                <wp:effectExtent l="0" t="0" r="0" b="0"/>
                <wp:wrapNone/>
                <wp:docPr id="1" name="Picture 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0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61780" cy="11468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color w:val="FF0000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4003F0FA" wp14:editId="64484DD6">
                    <wp:simplePos x="0" y="0"/>
                    <wp:positionH relativeFrom="margin">
                      <wp:posOffset>493395</wp:posOffset>
                    </wp:positionH>
                    <wp:positionV relativeFrom="margin">
                      <wp:posOffset>1765935</wp:posOffset>
                    </wp:positionV>
                    <wp:extent cx="6589395" cy="1259840"/>
                    <wp:effectExtent l="0" t="3810" r="3810" b="3175"/>
                    <wp:wrapNone/>
                    <wp:docPr id="14" name="Cuadro de text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89395" cy="1259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F16905" w14:textId="0CCD34C1" w:rsidR="00003333" w:rsidRPr="00846B5E" w:rsidRDefault="00F21298" w:rsidP="00386518">
                                <w:pPr>
                                  <w:rPr>
                                    <w:rFonts w:ascii="Roboto" w:hAnsi="Roboto" w:cs="Poppins"/>
                                    <w:b w:val="0"/>
                                    <w:bCs/>
                                    <w:color w:val="F2F2F2" w:themeColor="background1" w:themeShade="F2"/>
                                    <w:sz w:val="140"/>
                                    <w:szCs w:val="140"/>
                                    <w:lang w:val="es-DO"/>
                                  </w:rPr>
                                </w:pPr>
                                <w:r>
                                  <w:rPr>
                                    <w:rFonts w:ascii="Roboto" w:hAnsi="Roboto" w:cs="Poppins"/>
                                    <w:b w:val="0"/>
                                    <w:bCs/>
                                    <w:color w:val="F2F2F2" w:themeColor="background1" w:themeShade="F2"/>
                                    <w:sz w:val="140"/>
                                    <w:szCs w:val="140"/>
                                    <w:lang w:val="es-DO"/>
                                  </w:rPr>
                                  <w:t xml:space="preserve">Práctica </w:t>
                                </w:r>
                                <w:r w:rsidR="00B32631">
                                  <w:rPr>
                                    <w:rFonts w:ascii="Roboto" w:hAnsi="Roboto" w:cs="Poppins"/>
                                    <w:b w:val="0"/>
                                    <w:bCs/>
                                    <w:color w:val="F2F2F2" w:themeColor="background1" w:themeShade="F2"/>
                                    <w:sz w:val="140"/>
                                    <w:szCs w:val="140"/>
                                    <w:lang w:val="es-DO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03F0F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" o:spid="_x0000_s1026" type="#_x0000_t202" style="position:absolute;margin-left:38.85pt;margin-top:139.05pt;width:518.85pt;height:99.2pt;z-index:2516582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" filled="f" stroked="f">
                    <v:textbox>
                      <w:txbxContent>
                        <w:p w14:paraId="02F16905" w14:textId="0CCD34C1" w:rsidR="00003333" w:rsidRPr="00846B5E" w:rsidRDefault="00F21298" w:rsidP="00386518">
                          <w:pPr>
                            <w:rPr>
                              <w:rFonts w:ascii="Roboto" w:hAnsi="Roboto" w:cs="Poppins"/>
                              <w:b w:val="0"/>
                              <w:bCs/>
                              <w:color w:val="F2F2F2" w:themeColor="background1" w:themeShade="F2"/>
                              <w:sz w:val="140"/>
                              <w:szCs w:val="140"/>
                              <w:lang w:val="es-DO"/>
                            </w:rPr>
                          </w:pPr>
                          <w:r>
                            <w:rPr>
                              <w:rFonts w:ascii="Roboto" w:hAnsi="Roboto" w:cs="Poppins"/>
                              <w:b w:val="0"/>
                              <w:bCs/>
                              <w:color w:val="F2F2F2" w:themeColor="background1" w:themeShade="F2"/>
                              <w:sz w:val="140"/>
                              <w:szCs w:val="140"/>
                              <w:lang w:val="es-DO"/>
                            </w:rPr>
                            <w:t xml:space="preserve">Práctica </w:t>
                          </w:r>
                          <w:r w:rsidR="00B32631">
                            <w:rPr>
                              <w:rFonts w:ascii="Roboto" w:hAnsi="Roboto" w:cs="Poppins"/>
                              <w:b w:val="0"/>
                              <w:bCs/>
                              <w:color w:val="F2F2F2" w:themeColor="background1" w:themeShade="F2"/>
                              <w:sz w:val="140"/>
                              <w:szCs w:val="140"/>
                              <w:lang w:val="es-DO"/>
                            </w:rPr>
                            <w:t>10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color w:val="FF0000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2775DDA9" wp14:editId="79A816B9">
                    <wp:simplePos x="0" y="0"/>
                    <wp:positionH relativeFrom="margin">
                      <wp:posOffset>666750</wp:posOffset>
                    </wp:positionH>
                    <wp:positionV relativeFrom="paragraph">
                      <wp:posOffset>1350645</wp:posOffset>
                    </wp:positionV>
                    <wp:extent cx="3568700" cy="732790"/>
                    <wp:effectExtent l="0" t="0" r="3175" b="2540"/>
                    <wp:wrapNone/>
                    <wp:docPr id="10" name="Cuadro de texto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68700" cy="732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41566B" w14:textId="77777777" w:rsidR="00003333" w:rsidRPr="00D96B5E" w:rsidRDefault="00003333" w:rsidP="00386518">
                                <w:pPr>
                                  <w:rPr>
                                    <w:rFonts w:ascii="Roboto" w:hAnsi="Roboto" w:cs="Poppins"/>
                                    <w:b w:val="0"/>
                                    <w:bCs/>
                                    <w:color w:val="467BCA"/>
                                    <w:sz w:val="56"/>
                                    <w:szCs w:val="56"/>
                                    <w:lang w:val="es-MX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775DDA9" id="Cuadro de texto 10" o:spid="_x0000_s1027" type="#_x0000_t202" style="position:absolute;margin-left:52.5pt;margin-top:106.35pt;width:281pt;height:57.7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" filled="f" fillcolor="#923743" stroked="f">
                    <v:textbox inset="0,0,0,0">
                      <w:txbxContent>
                        <w:p w14:paraId="1941566B" w14:textId="77777777" w:rsidR="00003333" w:rsidRPr="00D96B5E" w:rsidRDefault="00003333" w:rsidP="00386518">
                          <w:pPr>
                            <w:rPr>
                              <w:rFonts w:ascii="Roboto" w:hAnsi="Roboto" w:cs="Poppins"/>
                              <w:b w:val="0"/>
                              <w:bCs/>
                              <w:color w:val="467BCA"/>
                              <w:sz w:val="56"/>
                              <w:szCs w:val="56"/>
                              <w:lang w:val="es-MX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BE762D">
            <w:rPr>
              <w:noProof/>
              <w:color w:val="FF0000"/>
            </w:rPr>
            <w:softHyphen/>
          </w:r>
        </w:p>
        <w:p w14:paraId="44ABE26C" w14:textId="77777777" w:rsidR="00003333" w:rsidRDefault="00003333" w:rsidP="00386518">
          <w:pPr>
            <w:rPr>
              <w:noProof/>
              <w:color w:val="FF0000"/>
            </w:rPr>
          </w:pPr>
        </w:p>
        <w:p w14:paraId="111A1F1B" w14:textId="77777777" w:rsidR="00003333" w:rsidRDefault="00003333" w:rsidP="00386518">
          <w:pPr>
            <w:rPr>
              <w:noProof/>
              <w:color w:val="FF0000"/>
            </w:rPr>
          </w:pPr>
        </w:p>
        <w:p w14:paraId="3228086E" w14:textId="47BB0C96" w:rsidR="00003333" w:rsidRPr="00BE762D" w:rsidRDefault="00003333" w:rsidP="00386518">
          <w:pPr>
            <w:rPr>
              <w:color w:val="FF0000"/>
            </w:rPr>
          </w:pPr>
        </w:p>
        <w:p w14:paraId="57F83C2A" w14:textId="27AC0335" w:rsidR="00D077E9" w:rsidRDefault="00003333" w:rsidP="00CA4AB6">
          <w:pPr>
            <w:spacing w:after="200"/>
            <w:rPr>
              <w:noProof/>
            </w:rPr>
          </w:pPr>
          <w:r>
            <w:rPr>
              <w:noProof/>
              <w:color w:val="FF0000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6FC56645" wp14:editId="242A912A">
                    <wp:simplePos x="0" y="0"/>
                    <wp:positionH relativeFrom="margin">
                      <wp:posOffset>2165350</wp:posOffset>
                    </wp:positionH>
                    <wp:positionV relativeFrom="margin">
                      <wp:posOffset>4615180</wp:posOffset>
                    </wp:positionV>
                    <wp:extent cx="2183765" cy="1169670"/>
                    <wp:effectExtent l="0" t="0" r="0" b="1905"/>
                    <wp:wrapNone/>
                    <wp:docPr id="9" name="Cuadro de texto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183765" cy="11696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7C3728" w14:textId="77777777" w:rsidR="00003333" w:rsidRPr="00B32657" w:rsidRDefault="00003333" w:rsidP="00386518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 w:val="0"/>
                                    <w:bCs/>
                                    <w:color w:val="D9D9D9" w:themeColor="background1" w:themeShade="D9"/>
                                    <w:sz w:val="104"/>
                                    <w:szCs w:val="104"/>
                                    <w:lang w:val="es-MX"/>
                                  </w:rPr>
                                </w:pPr>
                                <w:r w:rsidRPr="00B32657">
                                  <w:rPr>
                                    <w:rFonts w:ascii="Poppins" w:eastAsia="SimSun" w:hAnsi="Poppins" w:cs="Poppins"/>
                                    <w:bCs/>
                                    <w:color w:val="D9D9D9" w:themeColor="background1" w:themeShade="D9"/>
                                    <w:sz w:val="104"/>
                                    <w:szCs w:val="104"/>
                                    <w:lang w:val="es-MX"/>
                                  </w:rPr>
                                  <w:t>20</w:t>
                                </w:r>
                                <w:r>
                                  <w:rPr>
                                    <w:rFonts w:ascii="Poppins" w:eastAsia="SimSun" w:hAnsi="Poppins" w:cs="Poppins"/>
                                    <w:b w:val="0"/>
                                    <w:bCs/>
                                    <w:color w:val="D9D9D9" w:themeColor="background1" w:themeShade="D9"/>
                                    <w:sz w:val="104"/>
                                    <w:szCs w:val="104"/>
                                    <w:lang w:val="es-MX"/>
                                  </w:rPr>
                                  <w:t>24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C56645" id="Cuadro de texto 9" o:spid="_x0000_s1028" type="#_x0000_t202" style="position:absolute;margin-left:170.5pt;margin-top:363.4pt;width:171.95pt;height:92.1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" filled="f" fillcolor="#923743" stroked="f">
                    <v:textbox inset="0,0,0,0">
                      <w:txbxContent>
                        <w:p w14:paraId="737C3728" w14:textId="77777777" w:rsidR="00003333" w:rsidRPr="00B32657" w:rsidRDefault="00003333" w:rsidP="00386518">
                          <w:pPr>
                            <w:jc w:val="center"/>
                            <w:rPr>
                              <w:rFonts w:ascii="Poppins" w:hAnsi="Poppins" w:cs="Poppins"/>
                              <w:b w:val="0"/>
                              <w:bCs/>
                              <w:color w:val="D9D9D9" w:themeColor="background1" w:themeShade="D9"/>
                              <w:sz w:val="104"/>
                              <w:szCs w:val="104"/>
                              <w:lang w:val="es-MX"/>
                            </w:rPr>
                          </w:pPr>
                          <w:r w:rsidRPr="00B32657">
                            <w:rPr>
                              <w:rFonts w:ascii="Poppins" w:eastAsia="SimSun" w:hAnsi="Poppins" w:cs="Poppins"/>
                              <w:bCs/>
                              <w:color w:val="D9D9D9" w:themeColor="background1" w:themeShade="D9"/>
                              <w:sz w:val="104"/>
                              <w:szCs w:val="104"/>
                              <w:lang w:val="es-MX"/>
                            </w:rPr>
                            <w:t>20</w:t>
                          </w:r>
                          <w:r>
                            <w:rPr>
                              <w:rFonts w:ascii="Poppins" w:eastAsia="SimSun" w:hAnsi="Poppins" w:cs="Poppins"/>
                              <w:b w:val="0"/>
                              <w:bCs/>
                              <w:color w:val="D9D9D9" w:themeColor="background1" w:themeShade="D9"/>
                              <w:sz w:val="104"/>
                              <w:szCs w:val="104"/>
                              <w:lang w:val="es-MX"/>
                            </w:rPr>
                            <w:t>24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color w:val="FF0000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2408C58" wp14:editId="44E90575">
                    <wp:simplePos x="0" y="0"/>
                    <wp:positionH relativeFrom="margin">
                      <wp:posOffset>1918335</wp:posOffset>
                    </wp:positionH>
                    <wp:positionV relativeFrom="paragraph">
                      <wp:posOffset>6310630</wp:posOffset>
                    </wp:positionV>
                    <wp:extent cx="4488180" cy="1381760"/>
                    <wp:effectExtent l="3810" t="3175" r="3810" b="0"/>
                    <wp:wrapNone/>
                    <wp:docPr id="13" name="Cuadro de texto 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488180" cy="1381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56935A" w14:textId="77777777" w:rsidR="00003333" w:rsidRPr="00A15EEE" w:rsidRDefault="00003333" w:rsidP="00386518">
                                <w:pPr>
                                  <w:spacing w:line="240" w:lineRule="auto"/>
                                  <w:jc w:val="right"/>
                                  <w:rPr>
                                    <w:rFonts w:cstheme="minorHAnsi"/>
                                    <w:color w:val="A6A6A6" w:themeColor="background1" w:themeShade="A6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A6A6A6" w:themeColor="background1" w:themeShade="A6"/>
                                    <w:sz w:val="32"/>
                                    <w:szCs w:val="32"/>
                                  </w:rPr>
                                  <w:t>Administración de Sistemas y Redes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2408C58" id="Cuadro de texto 13" o:spid="_x0000_s1029" type="#_x0000_t202" style="position:absolute;margin-left:151.05pt;margin-top:496.9pt;width:353.4pt;height:108.8pt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" filled="f" fillcolor="#923743" stroked="f">
                    <v:textbox inset="0,0,0,0">
                      <w:txbxContent>
                        <w:p w14:paraId="0256935A" w14:textId="77777777" w:rsidR="00003333" w:rsidRPr="00A15EEE" w:rsidRDefault="00003333" w:rsidP="00386518">
                          <w:pPr>
                            <w:spacing w:line="240" w:lineRule="auto"/>
                            <w:jc w:val="right"/>
                            <w:rPr>
                              <w:rFonts w:cstheme="minorHAnsi"/>
                              <w:color w:val="A6A6A6" w:themeColor="background1" w:themeShade="A6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cstheme="minorHAnsi"/>
                              <w:color w:val="A6A6A6" w:themeColor="background1" w:themeShade="A6"/>
                              <w:sz w:val="32"/>
                              <w:szCs w:val="32"/>
                            </w:rPr>
                            <w:t>Administración de Sistemas y Redes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color w:val="FF0000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315510E5" wp14:editId="024D6B71">
                    <wp:simplePos x="0" y="0"/>
                    <wp:positionH relativeFrom="margin">
                      <wp:posOffset>2042160</wp:posOffset>
                    </wp:positionH>
                    <wp:positionV relativeFrom="paragraph">
                      <wp:posOffset>5838190</wp:posOffset>
                    </wp:positionV>
                    <wp:extent cx="4488180" cy="494665"/>
                    <wp:effectExtent l="3810" t="0" r="3810" b="3175"/>
                    <wp:wrapNone/>
                    <wp:docPr id="11" name="Cuadro de texto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488180" cy="4946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0F48FA" w14:textId="77777777" w:rsidR="00003333" w:rsidRPr="00F27B6A" w:rsidRDefault="00003333" w:rsidP="00386518">
                                <w:pPr>
                                  <w:jc w:val="right"/>
                                  <w:rPr>
                                    <w:rFonts w:ascii="Roboto" w:hAnsi="Roboto" w:cstheme="minorHAnsi"/>
                                    <w:b w:val="0"/>
                                    <w:bCs/>
                                    <w:color w:val="467BCA"/>
                                    <w:sz w:val="52"/>
                                    <w:szCs w:val="48"/>
                                    <w:lang w:val="es-DO"/>
                                  </w:rPr>
                                </w:pPr>
                                <w:r>
                                  <w:rPr>
                                    <w:rFonts w:ascii="Roboto" w:eastAsia="SimSun" w:hAnsi="Roboto" w:cstheme="minorHAnsi"/>
                                    <w:b w:val="0"/>
                                    <w:bCs/>
                                    <w:color w:val="467BCA"/>
                                    <w:sz w:val="56"/>
                                    <w:szCs w:val="52"/>
                                  </w:rPr>
                                  <w:t>Eric Vivancos Yagües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5510E5" id="Cuadro de texto 11" o:spid="_x0000_s1030" type="#_x0000_t202" style="position:absolute;margin-left:160.8pt;margin-top:459.7pt;width:353.4pt;height:38.9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" filled="f" fillcolor="#923743" stroked="f">
                    <v:textbox inset="0,0,0,0">
                      <w:txbxContent>
                        <w:p w14:paraId="430F48FA" w14:textId="77777777" w:rsidR="00003333" w:rsidRPr="00F27B6A" w:rsidRDefault="00003333" w:rsidP="00386518">
                          <w:pPr>
                            <w:jc w:val="right"/>
                            <w:rPr>
                              <w:rFonts w:ascii="Roboto" w:hAnsi="Roboto" w:cstheme="minorHAnsi"/>
                              <w:b w:val="0"/>
                              <w:bCs/>
                              <w:color w:val="467BCA"/>
                              <w:sz w:val="52"/>
                              <w:szCs w:val="48"/>
                              <w:lang w:val="es-DO"/>
                            </w:rPr>
                          </w:pPr>
                          <w:r>
                            <w:rPr>
                              <w:rFonts w:ascii="Roboto" w:eastAsia="SimSun" w:hAnsi="Roboto" w:cstheme="minorHAnsi"/>
                              <w:b w:val="0"/>
                              <w:bCs/>
                              <w:color w:val="467BCA"/>
                              <w:sz w:val="56"/>
                              <w:szCs w:val="52"/>
                            </w:rPr>
                            <w:t>Eric Vivancos Yagües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14:paraId="149AC846" w14:textId="0DC382E0" w:rsidR="00EC0989" w:rsidRDefault="00287CDB" w:rsidP="005A006F">
      <w:r>
        <w:lastRenderedPageBreak/>
        <w:t>IPV6: enlace local, direcciones estáticas, DHCP y RADVD</w:t>
      </w:r>
    </w:p>
    <w:p w14:paraId="7EC86942" w14:textId="77777777" w:rsidR="00287CDB" w:rsidRDefault="00287CDB" w:rsidP="005A006F"/>
    <w:p w14:paraId="2E7E0E15" w14:textId="7C65F02B" w:rsidR="00287CDB" w:rsidRDefault="00287CDB" w:rsidP="005A006F">
      <w:r>
        <w:t>Parte 1: Direcciones de enlace local</w:t>
      </w:r>
    </w:p>
    <w:p w14:paraId="34FBB768" w14:textId="78130ED8" w:rsidR="007D5A6B" w:rsidRDefault="007D5A6B" w:rsidP="007D5A6B">
      <w:pPr>
        <w:jc w:val="center"/>
      </w:pPr>
      <w:r w:rsidRPr="007D5A6B">
        <w:drawing>
          <wp:inline distT="0" distB="0" distL="0" distR="0" wp14:anchorId="0E2D76EC" wp14:editId="47553DDB">
            <wp:extent cx="6371590" cy="4332605"/>
            <wp:effectExtent l="0" t="0" r="0" b="0"/>
            <wp:docPr id="186089218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92184" name="Imagen 1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96E9" w14:textId="46729A7E" w:rsidR="007D5A6B" w:rsidRDefault="009B316A" w:rsidP="007D5A6B">
      <w:pPr>
        <w:jc w:val="center"/>
      </w:pPr>
      <w:r w:rsidRPr="009B316A">
        <w:lastRenderedPageBreak/>
        <w:drawing>
          <wp:inline distT="0" distB="0" distL="0" distR="0" wp14:anchorId="359DA7EB" wp14:editId="194C26B4">
            <wp:extent cx="6371590" cy="4162425"/>
            <wp:effectExtent l="0" t="0" r="0" b="9525"/>
            <wp:docPr id="207147858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78587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5410" w14:textId="2505965D" w:rsidR="00053A7C" w:rsidRDefault="00B4724D" w:rsidP="007D5A6B">
      <w:pPr>
        <w:jc w:val="center"/>
      </w:pPr>
      <w:r w:rsidRPr="00B4724D">
        <w:drawing>
          <wp:inline distT="0" distB="0" distL="0" distR="0" wp14:anchorId="62662442" wp14:editId="0389D3D8">
            <wp:extent cx="5668166" cy="4172532"/>
            <wp:effectExtent l="0" t="0" r="8890" b="0"/>
            <wp:docPr id="19708871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87146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5E37" w14:textId="351B3A2B" w:rsidR="00E15EDE" w:rsidRDefault="00E15EDE" w:rsidP="007D5A6B">
      <w:pPr>
        <w:jc w:val="center"/>
      </w:pPr>
      <w:r w:rsidRPr="00E15EDE">
        <w:lastRenderedPageBreak/>
        <w:drawing>
          <wp:inline distT="0" distB="0" distL="0" distR="0" wp14:anchorId="70935AD6" wp14:editId="6010AE10">
            <wp:extent cx="5992061" cy="4182059"/>
            <wp:effectExtent l="0" t="0" r="0" b="9525"/>
            <wp:docPr id="16663874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8749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6ED8" w14:textId="140046B3" w:rsidR="00731ADD" w:rsidRDefault="00731ADD" w:rsidP="007D5A6B">
      <w:pPr>
        <w:jc w:val="center"/>
      </w:pPr>
      <w:r w:rsidRPr="00731ADD">
        <w:drawing>
          <wp:inline distT="0" distB="0" distL="0" distR="0" wp14:anchorId="69A4FC98" wp14:editId="72DD8EBC">
            <wp:extent cx="6371590" cy="3192780"/>
            <wp:effectExtent l="0" t="0" r="0" b="7620"/>
            <wp:docPr id="129147350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73507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A7F5" w14:textId="1D92A270" w:rsidR="00C015C8" w:rsidRDefault="00753493" w:rsidP="007D5A6B">
      <w:pPr>
        <w:jc w:val="center"/>
      </w:pPr>
      <w:r w:rsidRPr="00753493">
        <w:lastRenderedPageBreak/>
        <w:drawing>
          <wp:inline distT="0" distB="0" distL="0" distR="0" wp14:anchorId="1D6E53D8" wp14:editId="08D9788D">
            <wp:extent cx="6371590" cy="3554730"/>
            <wp:effectExtent l="0" t="0" r="0" b="7620"/>
            <wp:docPr id="14739873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8737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BF11" w14:textId="3D2E0AEC" w:rsidR="0061550C" w:rsidRDefault="0061550C" w:rsidP="007D5A6B">
      <w:pPr>
        <w:jc w:val="center"/>
      </w:pPr>
      <w:r w:rsidRPr="0061550C">
        <w:drawing>
          <wp:inline distT="0" distB="0" distL="0" distR="0" wp14:anchorId="2A65C831" wp14:editId="1DBDCC15">
            <wp:extent cx="5744377" cy="2372056"/>
            <wp:effectExtent l="0" t="0" r="8890" b="9525"/>
            <wp:docPr id="116245588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55885" name="Imagen 1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4BA9" w14:textId="220F70D2" w:rsidR="00287CDB" w:rsidRDefault="00D43E69" w:rsidP="005A006F">
      <w:r>
        <w:t>Parte 2: Direcciones IPv6 estáticas</w:t>
      </w:r>
    </w:p>
    <w:p w14:paraId="62C7EFDB" w14:textId="586C0AB2" w:rsidR="00793C9B" w:rsidRDefault="00793C9B" w:rsidP="005A006F">
      <w:r w:rsidRPr="00793C9B">
        <w:drawing>
          <wp:inline distT="0" distB="0" distL="0" distR="0" wp14:anchorId="43E33A7C" wp14:editId="7F478F7E">
            <wp:extent cx="6030167" cy="657317"/>
            <wp:effectExtent l="0" t="0" r="0" b="9525"/>
            <wp:docPr id="289005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054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E932" w14:textId="38672D27" w:rsidR="00DA277E" w:rsidRDefault="00DA277E" w:rsidP="005A006F">
      <w:r w:rsidRPr="00DA277E">
        <w:lastRenderedPageBreak/>
        <w:drawing>
          <wp:inline distT="0" distB="0" distL="0" distR="0" wp14:anchorId="693BF44D" wp14:editId="3C182496">
            <wp:extent cx="6287377" cy="4410691"/>
            <wp:effectExtent l="0" t="0" r="0" b="9525"/>
            <wp:docPr id="6625551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55151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10E3" w14:textId="77777777" w:rsidR="00406812" w:rsidRDefault="00035EDE" w:rsidP="005A006F">
      <w:r w:rsidRPr="00035EDE">
        <w:drawing>
          <wp:inline distT="0" distB="0" distL="0" distR="0" wp14:anchorId="6D75BD5A" wp14:editId="58EE12DD">
            <wp:extent cx="5020376" cy="4220164"/>
            <wp:effectExtent l="0" t="0" r="8890" b="9525"/>
            <wp:docPr id="140220785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0785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EDEC" w14:textId="3D6F87EA" w:rsidR="00406812" w:rsidRDefault="00406812" w:rsidP="005A006F">
      <w:r w:rsidRPr="00406812">
        <w:lastRenderedPageBreak/>
        <w:drawing>
          <wp:inline distT="0" distB="0" distL="0" distR="0" wp14:anchorId="7ABDE536" wp14:editId="620F3436">
            <wp:extent cx="6001588" cy="2591162"/>
            <wp:effectExtent l="0" t="0" r="0" b="0"/>
            <wp:docPr id="13380645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64577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5B09" w14:textId="59FE9823" w:rsidR="00311A18" w:rsidRDefault="00B71B03" w:rsidP="005A006F">
      <w:r w:rsidRPr="00B71B03">
        <w:drawing>
          <wp:inline distT="0" distB="0" distL="0" distR="0" wp14:anchorId="171F556D" wp14:editId="71E4E3AF">
            <wp:extent cx="6371590" cy="2509520"/>
            <wp:effectExtent l="0" t="0" r="0" b="5080"/>
            <wp:docPr id="642642935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42935" name="Imagen 1" descr="Interfaz de usuario gráfica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3D4E" w14:textId="581144E9" w:rsidR="005D2614" w:rsidRDefault="005D2614" w:rsidP="005A006F">
      <w:r w:rsidRPr="005D2614">
        <w:drawing>
          <wp:inline distT="0" distB="0" distL="0" distR="0" wp14:anchorId="298D8779" wp14:editId="3592E4DB">
            <wp:extent cx="6306430" cy="2333951"/>
            <wp:effectExtent l="0" t="0" r="0" b="9525"/>
            <wp:docPr id="3543684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68486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8A5A" w14:textId="273574C3" w:rsidR="009B43AE" w:rsidRDefault="009B43AE" w:rsidP="005A006F">
      <w:r w:rsidRPr="009B43AE">
        <w:lastRenderedPageBreak/>
        <w:drawing>
          <wp:inline distT="0" distB="0" distL="0" distR="0" wp14:anchorId="48CD2957" wp14:editId="01C84C12">
            <wp:extent cx="6371590" cy="4065270"/>
            <wp:effectExtent l="0" t="0" r="0" b="0"/>
            <wp:docPr id="94233277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32774" name="Imagen 1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8CE4" w14:textId="110A4CA1" w:rsidR="003B7B7B" w:rsidRDefault="003B7B7B" w:rsidP="005A006F">
      <w:r w:rsidRPr="003B7B7B">
        <w:drawing>
          <wp:inline distT="0" distB="0" distL="0" distR="0" wp14:anchorId="532A69AB" wp14:editId="1D24B345">
            <wp:extent cx="5487166" cy="3067478"/>
            <wp:effectExtent l="0" t="0" r="0" b="0"/>
            <wp:docPr id="1005339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3996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D28E" w14:textId="210DB427" w:rsidR="00D43E69" w:rsidRDefault="00D43E69" w:rsidP="005A006F">
      <w:r>
        <w:t>Parte 3: Servidor DHCPv6</w:t>
      </w:r>
    </w:p>
    <w:p w14:paraId="3036BB75" w14:textId="2BF329CF" w:rsidR="00F60AA4" w:rsidRDefault="00F60AA4" w:rsidP="005A006F">
      <w:r w:rsidRPr="00F60AA4">
        <w:lastRenderedPageBreak/>
        <w:drawing>
          <wp:inline distT="0" distB="0" distL="0" distR="0" wp14:anchorId="2A97BF78" wp14:editId="58080F5A">
            <wp:extent cx="6371590" cy="4101465"/>
            <wp:effectExtent l="0" t="0" r="0" b="0"/>
            <wp:docPr id="71528785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87854" name="Imagen 1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E4EF" w14:textId="334108F9" w:rsidR="003B18C0" w:rsidRDefault="003B18C0" w:rsidP="005A006F">
      <w:r w:rsidRPr="003B18C0">
        <w:drawing>
          <wp:inline distT="0" distB="0" distL="0" distR="0" wp14:anchorId="6101F526" wp14:editId="257A9035">
            <wp:extent cx="6371590" cy="3982720"/>
            <wp:effectExtent l="0" t="0" r="0" b="0"/>
            <wp:docPr id="8956986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98643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5701" w14:textId="425A5893" w:rsidR="00BF5A97" w:rsidRDefault="0035440B" w:rsidP="005A006F">
      <w:r w:rsidRPr="0035440B">
        <w:lastRenderedPageBreak/>
        <w:drawing>
          <wp:inline distT="0" distB="0" distL="0" distR="0" wp14:anchorId="1F04DBF1" wp14:editId="6C0FE599">
            <wp:extent cx="6371590" cy="5567680"/>
            <wp:effectExtent l="0" t="0" r="0" b="0"/>
            <wp:docPr id="115937384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7384" name="Imagen 1" descr="Interfaz de usuario gráfica, Texto, Sitio web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FB72" w14:textId="363D0630" w:rsidR="00A50745" w:rsidRDefault="00A50745" w:rsidP="005A006F">
      <w:r w:rsidRPr="00A50745">
        <w:lastRenderedPageBreak/>
        <w:drawing>
          <wp:inline distT="0" distB="0" distL="0" distR="0" wp14:anchorId="5E2322CC" wp14:editId="57053FF6">
            <wp:extent cx="6371590" cy="4176395"/>
            <wp:effectExtent l="0" t="0" r="0" b="0"/>
            <wp:docPr id="42399240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92404" name="Imagen 1" descr="Captura de pantalla de un celular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3875" w14:textId="24A88858" w:rsidR="00A4520D" w:rsidRDefault="00A4520D" w:rsidP="005A006F">
      <w:r w:rsidRPr="00A4520D">
        <w:drawing>
          <wp:inline distT="0" distB="0" distL="0" distR="0" wp14:anchorId="708357E1" wp14:editId="726E4BE4">
            <wp:extent cx="6371590" cy="3825875"/>
            <wp:effectExtent l="0" t="0" r="0" b="3175"/>
            <wp:docPr id="1202330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3013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98C3" w14:textId="02F4249C" w:rsidR="006028B5" w:rsidRDefault="006028B5" w:rsidP="005A006F">
      <w:r w:rsidRPr="006028B5">
        <w:lastRenderedPageBreak/>
        <w:drawing>
          <wp:inline distT="0" distB="0" distL="0" distR="0" wp14:anchorId="6B2D2140" wp14:editId="3D619761">
            <wp:extent cx="5268060" cy="4305901"/>
            <wp:effectExtent l="0" t="0" r="8890" b="0"/>
            <wp:docPr id="34649292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9292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C034" w14:textId="07471EAB" w:rsidR="00C05D47" w:rsidRDefault="00C05D47" w:rsidP="005A006F">
      <w:r w:rsidRPr="00C05D47">
        <w:drawing>
          <wp:inline distT="0" distB="0" distL="0" distR="0" wp14:anchorId="4E70401D" wp14:editId="696914B5">
            <wp:extent cx="6371590" cy="3001645"/>
            <wp:effectExtent l="0" t="0" r="0" b="8255"/>
            <wp:docPr id="2343095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09510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9942" w14:textId="68D18FC5" w:rsidR="00444136" w:rsidRDefault="00444136" w:rsidP="005A006F">
      <w:r w:rsidRPr="00444136">
        <w:lastRenderedPageBreak/>
        <w:drawing>
          <wp:inline distT="0" distB="0" distL="0" distR="0" wp14:anchorId="4A8579BE" wp14:editId="7433DA24">
            <wp:extent cx="6371590" cy="2849245"/>
            <wp:effectExtent l="0" t="0" r="0" b="8255"/>
            <wp:docPr id="2111799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9912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DC14" w14:textId="085FF805" w:rsidR="00634643" w:rsidRDefault="00634643" w:rsidP="005A006F">
      <w:r w:rsidRPr="00634643">
        <w:drawing>
          <wp:inline distT="0" distB="0" distL="0" distR="0" wp14:anchorId="64BA8140" wp14:editId="4851FDDF">
            <wp:extent cx="6371590" cy="3842385"/>
            <wp:effectExtent l="0" t="0" r="0" b="5715"/>
            <wp:docPr id="15348023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02325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CB7C" w14:textId="7BD6D6BF" w:rsidR="00D43E69" w:rsidRDefault="002E5224" w:rsidP="005A006F">
      <w:r>
        <w:t>Parte 4 : Servidor RADVD (Router ADVertisement Daemon)</w:t>
      </w:r>
    </w:p>
    <w:p w14:paraId="461E1DE4" w14:textId="3D6F5D73" w:rsidR="00231707" w:rsidRDefault="00231707" w:rsidP="005A006F">
      <w:r w:rsidRPr="00231707">
        <w:lastRenderedPageBreak/>
        <w:drawing>
          <wp:inline distT="0" distB="0" distL="0" distR="0" wp14:anchorId="7460CD74" wp14:editId="10216215">
            <wp:extent cx="6371590" cy="4186555"/>
            <wp:effectExtent l="0" t="0" r="0" b="4445"/>
            <wp:docPr id="197847072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70723" name="Imagen 1" descr="Captura de pantalla de un celular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2F66" w14:textId="5D4E918A" w:rsidR="00A87FC0" w:rsidRDefault="00A87FC0" w:rsidP="005A006F">
      <w:r w:rsidRPr="00A87FC0">
        <w:drawing>
          <wp:inline distT="0" distB="0" distL="0" distR="0" wp14:anchorId="2A324169" wp14:editId="068D6464">
            <wp:extent cx="6371590" cy="4223385"/>
            <wp:effectExtent l="0" t="0" r="0" b="5715"/>
            <wp:docPr id="1491495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9575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8229" w14:textId="0AC43906" w:rsidR="00F45AA8" w:rsidRDefault="00F45AA8" w:rsidP="005A006F">
      <w:r w:rsidRPr="00F45AA8">
        <w:lastRenderedPageBreak/>
        <w:drawing>
          <wp:inline distT="0" distB="0" distL="0" distR="0" wp14:anchorId="24CC52C7" wp14:editId="34546326">
            <wp:extent cx="6371590" cy="4610100"/>
            <wp:effectExtent l="0" t="0" r="0" b="0"/>
            <wp:docPr id="121108039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80394" name="Imagen 1" descr="Interfaz de usuario gráfica, Sitio web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FF1D" w14:textId="31EA3C8B" w:rsidR="00B537F6" w:rsidRDefault="00B537F6" w:rsidP="005A006F">
      <w:r w:rsidRPr="00B537F6">
        <w:drawing>
          <wp:inline distT="0" distB="0" distL="0" distR="0" wp14:anchorId="022174F2" wp14:editId="01D7AEA4">
            <wp:extent cx="6371590" cy="1625600"/>
            <wp:effectExtent l="0" t="0" r="0" b="0"/>
            <wp:docPr id="188491288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12885" name="Imagen 1" descr="Interfaz de usuario gráfica,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66FA" w14:textId="30ADF559" w:rsidR="00ED7A28" w:rsidRDefault="00ED7A28" w:rsidP="005A006F">
      <w:r w:rsidRPr="00ED7A28">
        <w:drawing>
          <wp:inline distT="0" distB="0" distL="0" distR="0" wp14:anchorId="1CAA208A" wp14:editId="1D1463B5">
            <wp:extent cx="6371590" cy="2623185"/>
            <wp:effectExtent l="0" t="0" r="0" b="5715"/>
            <wp:docPr id="1259235233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35233" name="Imagen 1" descr="Interfaz de usuario gráfica&#10;&#10;Descripción generada automáticamente con confianza baj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95BA" w14:textId="57BE3C5A" w:rsidR="002E5224" w:rsidRDefault="002E5224" w:rsidP="005A006F">
      <w:r>
        <w:lastRenderedPageBreak/>
        <w:t>Parte 5 : Servidor RADVD y autoconfiguración stateless</w:t>
      </w:r>
    </w:p>
    <w:p w14:paraId="2EC860FF" w14:textId="1B8FED8E" w:rsidR="00293355" w:rsidRDefault="005E245C" w:rsidP="005A006F">
      <w:r w:rsidRPr="005E245C">
        <w:drawing>
          <wp:inline distT="0" distB="0" distL="0" distR="0" wp14:anchorId="7B991F13" wp14:editId="660234E4">
            <wp:extent cx="6371590" cy="4080510"/>
            <wp:effectExtent l="0" t="0" r="0" b="0"/>
            <wp:docPr id="73433397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33977" name="Imagen 1" descr="Captura de pantalla de computador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EBBE" w14:textId="7CCF18A1" w:rsidR="00F82B04" w:rsidRDefault="00F82B04" w:rsidP="005A006F">
      <w:r w:rsidRPr="00F82B04">
        <w:drawing>
          <wp:inline distT="0" distB="0" distL="0" distR="0" wp14:anchorId="2FF0DEE9" wp14:editId="5E82E23B">
            <wp:extent cx="6371590" cy="3472180"/>
            <wp:effectExtent l="0" t="0" r="0" b="0"/>
            <wp:docPr id="120956130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61305" name="Imagen 1" descr="Interfaz de usuario gráfica,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DFA3" w14:textId="5789A7CD" w:rsidR="00175AB4" w:rsidRDefault="00175AB4" w:rsidP="005A006F">
      <w:r w:rsidRPr="00175AB4">
        <w:lastRenderedPageBreak/>
        <w:drawing>
          <wp:inline distT="0" distB="0" distL="0" distR="0" wp14:anchorId="56F73837" wp14:editId="291F57EC">
            <wp:extent cx="6371590" cy="3350895"/>
            <wp:effectExtent l="0" t="0" r="0" b="1905"/>
            <wp:docPr id="10195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23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6FB8" w14:textId="19D85765" w:rsidR="001B5BAE" w:rsidRDefault="001B5BAE" w:rsidP="005A006F">
      <w:r w:rsidRPr="001B5BAE">
        <w:drawing>
          <wp:inline distT="0" distB="0" distL="0" distR="0" wp14:anchorId="1B9D7225" wp14:editId="1D71069B">
            <wp:extent cx="6371590" cy="4640580"/>
            <wp:effectExtent l="0" t="0" r="0" b="7620"/>
            <wp:docPr id="181340566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05666" name="Imagen 1" descr="Interfaz de usuario gráfica, 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D92B" w14:textId="6795A263" w:rsidR="00840AE2" w:rsidRDefault="00840AE2" w:rsidP="005A006F">
      <w:r w:rsidRPr="00840AE2">
        <w:lastRenderedPageBreak/>
        <w:drawing>
          <wp:inline distT="0" distB="0" distL="0" distR="0" wp14:anchorId="72839005" wp14:editId="0F55EF66">
            <wp:extent cx="6371590" cy="5320030"/>
            <wp:effectExtent l="0" t="0" r="0" b="0"/>
            <wp:docPr id="213121133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11334" name="Imagen 1" descr="Una captura de pantalla de una computador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A55D" w14:textId="587D0CCD" w:rsidR="00092054" w:rsidRDefault="00092054" w:rsidP="005A006F">
      <w:r w:rsidRPr="00092054">
        <w:lastRenderedPageBreak/>
        <w:drawing>
          <wp:inline distT="0" distB="0" distL="0" distR="0" wp14:anchorId="5060E731" wp14:editId="3BA92208">
            <wp:extent cx="6371590" cy="4142740"/>
            <wp:effectExtent l="0" t="0" r="0" b="0"/>
            <wp:docPr id="16164818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81895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0AB5" w14:textId="30B1B0B5" w:rsidR="003426E3" w:rsidRDefault="003426E3" w:rsidP="005A006F">
      <w:r w:rsidRPr="003426E3">
        <w:drawing>
          <wp:inline distT="0" distB="0" distL="0" distR="0" wp14:anchorId="2BD4E1A7" wp14:editId="1389FEAE">
            <wp:extent cx="6371590" cy="4739640"/>
            <wp:effectExtent l="0" t="0" r="0" b="3810"/>
            <wp:docPr id="74607908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79083" name="Imagen 1" descr="Interfaz de usuario gráfica, 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FC3B" w14:textId="74C0C107" w:rsidR="00342673" w:rsidRDefault="00342673" w:rsidP="005A006F">
      <w:r w:rsidRPr="00342673">
        <w:lastRenderedPageBreak/>
        <w:drawing>
          <wp:inline distT="0" distB="0" distL="0" distR="0" wp14:anchorId="21BA11FF" wp14:editId="60EFECCE">
            <wp:extent cx="6371590" cy="4789805"/>
            <wp:effectExtent l="0" t="0" r="0" b="0"/>
            <wp:docPr id="18983888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88878" name="Imagen 1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2717" w14:textId="28E71362" w:rsidR="000A480B" w:rsidRDefault="000A480B" w:rsidP="005A006F">
      <w:r w:rsidRPr="000A480B">
        <w:drawing>
          <wp:inline distT="0" distB="0" distL="0" distR="0" wp14:anchorId="43DF5864" wp14:editId="7EEE8480">
            <wp:extent cx="6371590" cy="1671955"/>
            <wp:effectExtent l="0" t="0" r="0" b="4445"/>
            <wp:docPr id="114684893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48938" name="Imagen 1" descr="Texto&#10;&#10;Descripción generada automáticamente con confianza medi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74AB" w14:textId="64402775" w:rsidR="00366ED8" w:rsidRDefault="00366ED8" w:rsidP="005A006F">
      <w:r w:rsidRPr="00366ED8">
        <w:lastRenderedPageBreak/>
        <w:drawing>
          <wp:inline distT="0" distB="0" distL="0" distR="0" wp14:anchorId="0C36A8B2" wp14:editId="160F2D3A">
            <wp:extent cx="6371590" cy="4006215"/>
            <wp:effectExtent l="0" t="0" r="0" b="0"/>
            <wp:docPr id="12443061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06172" name="Imagen 1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7D87" w14:textId="6FE41794" w:rsidR="002E5224" w:rsidRDefault="00FF42A1" w:rsidP="005A006F">
      <w:r>
        <w:t>Parte 6: Servidores Samba, Web y DNS</w:t>
      </w:r>
    </w:p>
    <w:p w14:paraId="15C15A67" w14:textId="3D5CD3C7" w:rsidR="00FF42A1" w:rsidRDefault="00FF42A1" w:rsidP="005A006F">
      <w:r>
        <w:t>Samba</w:t>
      </w:r>
    </w:p>
    <w:p w14:paraId="00A56A44" w14:textId="0289E8C4" w:rsidR="005126B3" w:rsidRDefault="005126B3" w:rsidP="005A006F">
      <w:r w:rsidRPr="005126B3">
        <w:drawing>
          <wp:inline distT="0" distB="0" distL="0" distR="0" wp14:anchorId="7FB36BE9" wp14:editId="29363DF3">
            <wp:extent cx="6371590" cy="4380865"/>
            <wp:effectExtent l="0" t="0" r="0" b="635"/>
            <wp:docPr id="89151308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13089" name="Imagen 1" descr="Interfaz de usuario gráfica, 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A90F" w14:textId="4457E9E9" w:rsidR="00685537" w:rsidRDefault="00685537" w:rsidP="005A006F">
      <w:r w:rsidRPr="00685537">
        <w:lastRenderedPageBreak/>
        <w:drawing>
          <wp:inline distT="0" distB="0" distL="0" distR="0" wp14:anchorId="7BB560F0" wp14:editId="36C348BD">
            <wp:extent cx="6371590" cy="4282440"/>
            <wp:effectExtent l="0" t="0" r="0" b="3810"/>
            <wp:docPr id="36070860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08605" name="Imagen 1" descr="Interfaz de usuario gráfica, 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129C" w14:textId="43B9E427" w:rsidR="00B82E34" w:rsidRDefault="00B82E34" w:rsidP="005A006F">
      <w:r w:rsidRPr="00B82E34">
        <w:lastRenderedPageBreak/>
        <w:drawing>
          <wp:inline distT="0" distB="0" distL="0" distR="0" wp14:anchorId="4D727586" wp14:editId="3B1368DA">
            <wp:extent cx="5772956" cy="5182323"/>
            <wp:effectExtent l="0" t="0" r="0" b="0"/>
            <wp:docPr id="10435926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92621" name="Imagen 1" descr="Interfaz de usuario gráfica, Texto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EB0B" w14:textId="0E7CCB6E" w:rsidR="00E63C40" w:rsidRDefault="00E63C40" w:rsidP="005A006F">
      <w:r w:rsidRPr="00E63C40">
        <w:drawing>
          <wp:inline distT="0" distB="0" distL="0" distR="0" wp14:anchorId="6494E9B7" wp14:editId="0E4507E4">
            <wp:extent cx="6371590" cy="3340100"/>
            <wp:effectExtent l="0" t="0" r="0" b="0"/>
            <wp:docPr id="2145604803" name="Imagen 1" descr="Imagen de la pantalla de un celular de un mensaje e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04803" name="Imagen 1" descr="Imagen de la pantalla de un celular de un mensaje en letras blancas&#10;&#10;Descripción generada automáticamente con confianza media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365C" w14:textId="62436893" w:rsidR="00941314" w:rsidRDefault="00941314" w:rsidP="005A006F">
      <w:r w:rsidRPr="00941314">
        <w:lastRenderedPageBreak/>
        <w:drawing>
          <wp:inline distT="0" distB="0" distL="0" distR="0" wp14:anchorId="4F0FCCE9" wp14:editId="578A0E35">
            <wp:extent cx="6371590" cy="5011420"/>
            <wp:effectExtent l="0" t="0" r="0" b="0"/>
            <wp:docPr id="16770463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46395" name="Imagen 1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6D37" w14:textId="7D9B54F5" w:rsidR="00FF42A1" w:rsidRDefault="00FF42A1" w:rsidP="005A006F">
      <w:r>
        <w:t>Web</w:t>
      </w:r>
    </w:p>
    <w:p w14:paraId="5424DF23" w14:textId="615896A2" w:rsidR="00FF42A1" w:rsidRPr="00FF42A1" w:rsidRDefault="00FF42A1" w:rsidP="005A006F">
      <w:pPr>
        <w:rPr>
          <w:u w:val="single"/>
        </w:rPr>
      </w:pPr>
      <w:r>
        <w:t>DNS</w:t>
      </w:r>
    </w:p>
    <w:p w14:paraId="3FCE76C2" w14:textId="44FBB73D" w:rsidR="00D2260A" w:rsidRPr="00DB5400" w:rsidRDefault="00D2260A" w:rsidP="00DB5400">
      <w:pPr>
        <w:pStyle w:val="Ttulo4"/>
        <w:rPr>
          <w:u w:val="single"/>
        </w:rPr>
      </w:pPr>
    </w:p>
    <w:sectPr w:rsidR="00D2260A" w:rsidRPr="00DB5400" w:rsidSect="00B95D3D">
      <w:headerReference w:type="default" r:id="rId56"/>
      <w:footerReference w:type="default" r:id="rId57"/>
      <w:pgSz w:w="11906" w:h="16838" w:code="9"/>
      <w:pgMar w:top="720" w:right="936" w:bottom="720" w:left="936" w:header="0" w:footer="289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A3EE5" w14:textId="77777777" w:rsidR="00B95D3D" w:rsidRDefault="00B95D3D">
      <w:r>
        <w:separator/>
      </w:r>
    </w:p>
    <w:p w14:paraId="40DBAB7C" w14:textId="77777777" w:rsidR="00B95D3D" w:rsidRDefault="00B95D3D"/>
  </w:endnote>
  <w:endnote w:type="continuationSeparator" w:id="0">
    <w:p w14:paraId="50A2D83F" w14:textId="77777777" w:rsidR="00B95D3D" w:rsidRDefault="00B95D3D">
      <w:r>
        <w:continuationSeparator/>
      </w:r>
    </w:p>
    <w:p w14:paraId="124EC1C1" w14:textId="77777777" w:rsidR="00B95D3D" w:rsidRDefault="00B95D3D"/>
  </w:endnote>
  <w:endnote w:type="continuationNotice" w:id="1">
    <w:p w14:paraId="2CA16256" w14:textId="77777777" w:rsidR="00B95D3D" w:rsidRDefault="00B95D3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1C8F7808" w14:textId="1A503CC0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CA4AB6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  <w:p w14:paraId="46FC7E62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2D334" w14:textId="77777777" w:rsidR="00B95D3D" w:rsidRDefault="00B95D3D">
      <w:r>
        <w:separator/>
      </w:r>
    </w:p>
    <w:p w14:paraId="7DCD3BFE" w14:textId="77777777" w:rsidR="00B95D3D" w:rsidRDefault="00B95D3D"/>
  </w:footnote>
  <w:footnote w:type="continuationSeparator" w:id="0">
    <w:p w14:paraId="5EB034A8" w14:textId="77777777" w:rsidR="00B95D3D" w:rsidRDefault="00B95D3D">
      <w:r>
        <w:continuationSeparator/>
      </w:r>
    </w:p>
    <w:p w14:paraId="28E103AC" w14:textId="77777777" w:rsidR="00B95D3D" w:rsidRDefault="00B95D3D"/>
  </w:footnote>
  <w:footnote w:type="continuationNotice" w:id="1">
    <w:p w14:paraId="283F82C6" w14:textId="77777777" w:rsidR="00B95D3D" w:rsidRDefault="00B95D3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59EBBC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F3F2C98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596A51A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D2CEC"/>
    <w:multiLevelType w:val="hybridMultilevel"/>
    <w:tmpl w:val="35102D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65F08"/>
    <w:multiLevelType w:val="hybridMultilevel"/>
    <w:tmpl w:val="0C94EB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5F5D50"/>
    <w:multiLevelType w:val="hybridMultilevel"/>
    <w:tmpl w:val="0922972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7C2214"/>
    <w:multiLevelType w:val="hybridMultilevel"/>
    <w:tmpl w:val="2114765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E0139D"/>
    <w:multiLevelType w:val="hybridMultilevel"/>
    <w:tmpl w:val="551A3854"/>
    <w:lvl w:ilvl="0" w:tplc="D99CC23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93044E"/>
    <w:multiLevelType w:val="hybridMultilevel"/>
    <w:tmpl w:val="A1E4340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14C2F36"/>
    <w:multiLevelType w:val="hybridMultilevel"/>
    <w:tmpl w:val="B43E34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190362"/>
    <w:multiLevelType w:val="hybridMultilevel"/>
    <w:tmpl w:val="97F8A6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96203F"/>
    <w:multiLevelType w:val="hybridMultilevel"/>
    <w:tmpl w:val="A70E320E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5D4B64"/>
    <w:multiLevelType w:val="hybridMultilevel"/>
    <w:tmpl w:val="FD3CAD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2244156">
    <w:abstractNumId w:val="8"/>
  </w:num>
  <w:num w:numId="2" w16cid:durableId="1917088304">
    <w:abstractNumId w:val="5"/>
  </w:num>
  <w:num w:numId="3" w16cid:durableId="721757174">
    <w:abstractNumId w:val="2"/>
  </w:num>
  <w:num w:numId="4" w16cid:durableId="108820331">
    <w:abstractNumId w:val="1"/>
  </w:num>
  <w:num w:numId="5" w16cid:durableId="1120882909">
    <w:abstractNumId w:val="4"/>
  </w:num>
  <w:num w:numId="6" w16cid:durableId="1310789165">
    <w:abstractNumId w:val="9"/>
  </w:num>
  <w:num w:numId="7" w16cid:durableId="1328439183">
    <w:abstractNumId w:val="7"/>
  </w:num>
  <w:num w:numId="8" w16cid:durableId="580455623">
    <w:abstractNumId w:val="6"/>
  </w:num>
  <w:num w:numId="9" w16cid:durableId="1076975141">
    <w:abstractNumId w:val="0"/>
  </w:num>
  <w:num w:numId="10" w16cid:durableId="80275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4DE5"/>
    <w:rsid w:val="000030C7"/>
    <w:rsid w:val="00003333"/>
    <w:rsid w:val="00012631"/>
    <w:rsid w:val="00012A12"/>
    <w:rsid w:val="00016855"/>
    <w:rsid w:val="000210E2"/>
    <w:rsid w:val="00022B43"/>
    <w:rsid w:val="000246B8"/>
    <w:rsid w:val="0002482E"/>
    <w:rsid w:val="00033AF7"/>
    <w:rsid w:val="00035EDE"/>
    <w:rsid w:val="0003611A"/>
    <w:rsid w:val="00036148"/>
    <w:rsid w:val="00045373"/>
    <w:rsid w:val="0004594F"/>
    <w:rsid w:val="00050324"/>
    <w:rsid w:val="00053A7C"/>
    <w:rsid w:val="000606C5"/>
    <w:rsid w:val="00070866"/>
    <w:rsid w:val="000747A0"/>
    <w:rsid w:val="00075C4A"/>
    <w:rsid w:val="00077A97"/>
    <w:rsid w:val="00092054"/>
    <w:rsid w:val="00097D94"/>
    <w:rsid w:val="000A0150"/>
    <w:rsid w:val="000A480B"/>
    <w:rsid w:val="000D2002"/>
    <w:rsid w:val="000E0A9E"/>
    <w:rsid w:val="000E104C"/>
    <w:rsid w:val="000E253C"/>
    <w:rsid w:val="000E5B6C"/>
    <w:rsid w:val="000E63C9"/>
    <w:rsid w:val="000F11FE"/>
    <w:rsid w:val="0011579E"/>
    <w:rsid w:val="001164A7"/>
    <w:rsid w:val="001265C5"/>
    <w:rsid w:val="00130E9D"/>
    <w:rsid w:val="001339FD"/>
    <w:rsid w:val="00137032"/>
    <w:rsid w:val="00147642"/>
    <w:rsid w:val="00150A6D"/>
    <w:rsid w:val="00154EBC"/>
    <w:rsid w:val="00156E4D"/>
    <w:rsid w:val="00162306"/>
    <w:rsid w:val="0016548D"/>
    <w:rsid w:val="00165D59"/>
    <w:rsid w:val="00173261"/>
    <w:rsid w:val="00175AB4"/>
    <w:rsid w:val="00181582"/>
    <w:rsid w:val="0018259B"/>
    <w:rsid w:val="00183F72"/>
    <w:rsid w:val="00185B35"/>
    <w:rsid w:val="00190C91"/>
    <w:rsid w:val="00192F35"/>
    <w:rsid w:val="001947CE"/>
    <w:rsid w:val="001A0BDB"/>
    <w:rsid w:val="001B55EA"/>
    <w:rsid w:val="001B5BAE"/>
    <w:rsid w:val="001B5D70"/>
    <w:rsid w:val="001B7691"/>
    <w:rsid w:val="001E4966"/>
    <w:rsid w:val="001F2BC8"/>
    <w:rsid w:val="001F5F6B"/>
    <w:rsid w:val="00200BBE"/>
    <w:rsid w:val="00206D77"/>
    <w:rsid w:val="00231707"/>
    <w:rsid w:val="00236D5F"/>
    <w:rsid w:val="00243EBC"/>
    <w:rsid w:val="00246A35"/>
    <w:rsid w:val="00254114"/>
    <w:rsid w:val="00254BB3"/>
    <w:rsid w:val="00283D65"/>
    <w:rsid w:val="00284348"/>
    <w:rsid w:val="00287CDB"/>
    <w:rsid w:val="002905FC"/>
    <w:rsid w:val="00293355"/>
    <w:rsid w:val="00293FAA"/>
    <w:rsid w:val="002A0E12"/>
    <w:rsid w:val="002A3518"/>
    <w:rsid w:val="002A469F"/>
    <w:rsid w:val="002B215F"/>
    <w:rsid w:val="002C3041"/>
    <w:rsid w:val="002C74F8"/>
    <w:rsid w:val="002D3D18"/>
    <w:rsid w:val="002E5224"/>
    <w:rsid w:val="002F23D5"/>
    <w:rsid w:val="002F51F5"/>
    <w:rsid w:val="002F67D0"/>
    <w:rsid w:val="00302439"/>
    <w:rsid w:val="00310366"/>
    <w:rsid w:val="00311A18"/>
    <w:rsid w:val="00312137"/>
    <w:rsid w:val="00316ED0"/>
    <w:rsid w:val="003210A1"/>
    <w:rsid w:val="00330359"/>
    <w:rsid w:val="0033068F"/>
    <w:rsid w:val="0033762F"/>
    <w:rsid w:val="00342673"/>
    <w:rsid w:val="003426E3"/>
    <w:rsid w:val="0035440B"/>
    <w:rsid w:val="00354AE8"/>
    <w:rsid w:val="00357B28"/>
    <w:rsid w:val="00360494"/>
    <w:rsid w:val="00366BFF"/>
    <w:rsid w:val="00366C7E"/>
    <w:rsid w:val="00366ED8"/>
    <w:rsid w:val="00384EA3"/>
    <w:rsid w:val="0038557B"/>
    <w:rsid w:val="003864EF"/>
    <w:rsid w:val="00386518"/>
    <w:rsid w:val="003A33E6"/>
    <w:rsid w:val="003A39A1"/>
    <w:rsid w:val="003A5F8A"/>
    <w:rsid w:val="003B18C0"/>
    <w:rsid w:val="003B26A9"/>
    <w:rsid w:val="003B7B7B"/>
    <w:rsid w:val="003C2191"/>
    <w:rsid w:val="003C2AA9"/>
    <w:rsid w:val="003D3863"/>
    <w:rsid w:val="003D3D89"/>
    <w:rsid w:val="003E0796"/>
    <w:rsid w:val="003E389E"/>
    <w:rsid w:val="003F06A6"/>
    <w:rsid w:val="00402D4C"/>
    <w:rsid w:val="0040632F"/>
    <w:rsid w:val="00406812"/>
    <w:rsid w:val="00407946"/>
    <w:rsid w:val="004110DE"/>
    <w:rsid w:val="004123E1"/>
    <w:rsid w:val="00423248"/>
    <w:rsid w:val="00426869"/>
    <w:rsid w:val="00431B43"/>
    <w:rsid w:val="0044085A"/>
    <w:rsid w:val="004409A3"/>
    <w:rsid w:val="00444136"/>
    <w:rsid w:val="00457C5D"/>
    <w:rsid w:val="0046008A"/>
    <w:rsid w:val="00460742"/>
    <w:rsid w:val="00462C65"/>
    <w:rsid w:val="00464661"/>
    <w:rsid w:val="0046484A"/>
    <w:rsid w:val="00471928"/>
    <w:rsid w:val="00472699"/>
    <w:rsid w:val="004905DC"/>
    <w:rsid w:val="00494183"/>
    <w:rsid w:val="004B21A5"/>
    <w:rsid w:val="004B4DE5"/>
    <w:rsid w:val="004C43BC"/>
    <w:rsid w:val="004D3A5D"/>
    <w:rsid w:val="004D5402"/>
    <w:rsid w:val="004E3F23"/>
    <w:rsid w:val="004E5FEE"/>
    <w:rsid w:val="0050052F"/>
    <w:rsid w:val="00500F1F"/>
    <w:rsid w:val="005037F0"/>
    <w:rsid w:val="0051251C"/>
    <w:rsid w:val="005126B3"/>
    <w:rsid w:val="00516A86"/>
    <w:rsid w:val="0052085A"/>
    <w:rsid w:val="00522D01"/>
    <w:rsid w:val="005235E5"/>
    <w:rsid w:val="005275F6"/>
    <w:rsid w:val="00530A18"/>
    <w:rsid w:val="0053393D"/>
    <w:rsid w:val="0054160E"/>
    <w:rsid w:val="00550C5A"/>
    <w:rsid w:val="00551628"/>
    <w:rsid w:val="00567673"/>
    <w:rsid w:val="005703C1"/>
    <w:rsid w:val="00572102"/>
    <w:rsid w:val="00585A5E"/>
    <w:rsid w:val="005921EA"/>
    <w:rsid w:val="00594414"/>
    <w:rsid w:val="005A006F"/>
    <w:rsid w:val="005D003F"/>
    <w:rsid w:val="005D10DE"/>
    <w:rsid w:val="005D2614"/>
    <w:rsid w:val="005D2BBF"/>
    <w:rsid w:val="005D59CA"/>
    <w:rsid w:val="005E245C"/>
    <w:rsid w:val="005E482E"/>
    <w:rsid w:val="005F1BB0"/>
    <w:rsid w:val="005F5DE6"/>
    <w:rsid w:val="006028B5"/>
    <w:rsid w:val="0061550C"/>
    <w:rsid w:val="00622878"/>
    <w:rsid w:val="00634643"/>
    <w:rsid w:val="00636D7E"/>
    <w:rsid w:val="00641ECE"/>
    <w:rsid w:val="00656C4D"/>
    <w:rsid w:val="006642FF"/>
    <w:rsid w:val="00665B0B"/>
    <w:rsid w:val="00670D80"/>
    <w:rsid w:val="006777A3"/>
    <w:rsid w:val="00685537"/>
    <w:rsid w:val="00686DAB"/>
    <w:rsid w:val="006A384D"/>
    <w:rsid w:val="006C1037"/>
    <w:rsid w:val="006D6F55"/>
    <w:rsid w:val="006E22EE"/>
    <w:rsid w:val="006E5716"/>
    <w:rsid w:val="006F21E1"/>
    <w:rsid w:val="007037BC"/>
    <w:rsid w:val="00723CDF"/>
    <w:rsid w:val="00726E01"/>
    <w:rsid w:val="007302B3"/>
    <w:rsid w:val="00730733"/>
    <w:rsid w:val="007309A6"/>
    <w:rsid w:val="00730E3A"/>
    <w:rsid w:val="00731ADD"/>
    <w:rsid w:val="00736AAF"/>
    <w:rsid w:val="00736E54"/>
    <w:rsid w:val="00740EA6"/>
    <w:rsid w:val="0074111C"/>
    <w:rsid w:val="00753493"/>
    <w:rsid w:val="00765B2A"/>
    <w:rsid w:val="00765C7B"/>
    <w:rsid w:val="00783A34"/>
    <w:rsid w:val="00793C9B"/>
    <w:rsid w:val="007970EF"/>
    <w:rsid w:val="0079758A"/>
    <w:rsid w:val="007A3513"/>
    <w:rsid w:val="007B09FA"/>
    <w:rsid w:val="007C0764"/>
    <w:rsid w:val="007C0D6C"/>
    <w:rsid w:val="007C3F24"/>
    <w:rsid w:val="007C6B52"/>
    <w:rsid w:val="007D0407"/>
    <w:rsid w:val="007D16C5"/>
    <w:rsid w:val="007D5A6B"/>
    <w:rsid w:val="007E0DF0"/>
    <w:rsid w:val="007E29C1"/>
    <w:rsid w:val="007F28F6"/>
    <w:rsid w:val="007F6D7C"/>
    <w:rsid w:val="00803AB3"/>
    <w:rsid w:val="0080586F"/>
    <w:rsid w:val="0080680C"/>
    <w:rsid w:val="00840AE2"/>
    <w:rsid w:val="00862FE4"/>
    <w:rsid w:val="0086389A"/>
    <w:rsid w:val="008666A2"/>
    <w:rsid w:val="0087605E"/>
    <w:rsid w:val="008806DE"/>
    <w:rsid w:val="00881E7F"/>
    <w:rsid w:val="008850DA"/>
    <w:rsid w:val="00886F69"/>
    <w:rsid w:val="008909D4"/>
    <w:rsid w:val="00893752"/>
    <w:rsid w:val="008941AE"/>
    <w:rsid w:val="00895B0C"/>
    <w:rsid w:val="008A75DA"/>
    <w:rsid w:val="008B1FEE"/>
    <w:rsid w:val="008E0A3F"/>
    <w:rsid w:val="008F1924"/>
    <w:rsid w:val="008F5D6C"/>
    <w:rsid w:val="00903C32"/>
    <w:rsid w:val="00904032"/>
    <w:rsid w:val="00910F56"/>
    <w:rsid w:val="009169BE"/>
    <w:rsid w:val="00916B16"/>
    <w:rsid w:val="009173B9"/>
    <w:rsid w:val="009215DF"/>
    <w:rsid w:val="0092165A"/>
    <w:rsid w:val="0093335D"/>
    <w:rsid w:val="0093613E"/>
    <w:rsid w:val="00941314"/>
    <w:rsid w:val="00943026"/>
    <w:rsid w:val="00943072"/>
    <w:rsid w:val="00946549"/>
    <w:rsid w:val="00955847"/>
    <w:rsid w:val="00955C46"/>
    <w:rsid w:val="00957715"/>
    <w:rsid w:val="00961893"/>
    <w:rsid w:val="00963BFD"/>
    <w:rsid w:val="00966B81"/>
    <w:rsid w:val="009765F3"/>
    <w:rsid w:val="00977F79"/>
    <w:rsid w:val="00986F29"/>
    <w:rsid w:val="009943E0"/>
    <w:rsid w:val="009A0A13"/>
    <w:rsid w:val="009B0B76"/>
    <w:rsid w:val="009B316A"/>
    <w:rsid w:val="009B43AE"/>
    <w:rsid w:val="009C04FC"/>
    <w:rsid w:val="009C7720"/>
    <w:rsid w:val="009E25EE"/>
    <w:rsid w:val="009F1F06"/>
    <w:rsid w:val="00A0035C"/>
    <w:rsid w:val="00A009EB"/>
    <w:rsid w:val="00A11483"/>
    <w:rsid w:val="00A23AFA"/>
    <w:rsid w:val="00A31B3E"/>
    <w:rsid w:val="00A405D0"/>
    <w:rsid w:val="00A43C8B"/>
    <w:rsid w:val="00A4520D"/>
    <w:rsid w:val="00A50745"/>
    <w:rsid w:val="00A532F3"/>
    <w:rsid w:val="00A70F9E"/>
    <w:rsid w:val="00A71AEA"/>
    <w:rsid w:val="00A823DE"/>
    <w:rsid w:val="00A8489E"/>
    <w:rsid w:val="00A87FC0"/>
    <w:rsid w:val="00A97849"/>
    <w:rsid w:val="00AB02A7"/>
    <w:rsid w:val="00AB5C6C"/>
    <w:rsid w:val="00AC29F3"/>
    <w:rsid w:val="00AC5505"/>
    <w:rsid w:val="00AD08E4"/>
    <w:rsid w:val="00AD6EA7"/>
    <w:rsid w:val="00B11204"/>
    <w:rsid w:val="00B231E5"/>
    <w:rsid w:val="00B24178"/>
    <w:rsid w:val="00B32631"/>
    <w:rsid w:val="00B4724D"/>
    <w:rsid w:val="00B47EF9"/>
    <w:rsid w:val="00B537F6"/>
    <w:rsid w:val="00B71B03"/>
    <w:rsid w:val="00B82E34"/>
    <w:rsid w:val="00B91EF1"/>
    <w:rsid w:val="00B95D3D"/>
    <w:rsid w:val="00BB51D1"/>
    <w:rsid w:val="00BC0804"/>
    <w:rsid w:val="00BD449B"/>
    <w:rsid w:val="00BF5A97"/>
    <w:rsid w:val="00C015C8"/>
    <w:rsid w:val="00C02B87"/>
    <w:rsid w:val="00C05D47"/>
    <w:rsid w:val="00C13944"/>
    <w:rsid w:val="00C15479"/>
    <w:rsid w:val="00C25F32"/>
    <w:rsid w:val="00C4086D"/>
    <w:rsid w:val="00C4734B"/>
    <w:rsid w:val="00C474E6"/>
    <w:rsid w:val="00C52121"/>
    <w:rsid w:val="00C651EC"/>
    <w:rsid w:val="00C93D31"/>
    <w:rsid w:val="00CA1896"/>
    <w:rsid w:val="00CA4187"/>
    <w:rsid w:val="00CA4AB6"/>
    <w:rsid w:val="00CA687A"/>
    <w:rsid w:val="00CA73E9"/>
    <w:rsid w:val="00CB5B28"/>
    <w:rsid w:val="00CC326A"/>
    <w:rsid w:val="00CC7ED7"/>
    <w:rsid w:val="00CD292F"/>
    <w:rsid w:val="00CF5371"/>
    <w:rsid w:val="00D0323A"/>
    <w:rsid w:val="00D0559F"/>
    <w:rsid w:val="00D064B5"/>
    <w:rsid w:val="00D077E9"/>
    <w:rsid w:val="00D21733"/>
    <w:rsid w:val="00D2260A"/>
    <w:rsid w:val="00D23FDD"/>
    <w:rsid w:val="00D377D9"/>
    <w:rsid w:val="00D42CB7"/>
    <w:rsid w:val="00D43E69"/>
    <w:rsid w:val="00D540AE"/>
    <w:rsid w:val="00D5413D"/>
    <w:rsid w:val="00D55895"/>
    <w:rsid w:val="00D570A9"/>
    <w:rsid w:val="00D70D02"/>
    <w:rsid w:val="00D770C7"/>
    <w:rsid w:val="00D86945"/>
    <w:rsid w:val="00D90290"/>
    <w:rsid w:val="00D91A4E"/>
    <w:rsid w:val="00D9512F"/>
    <w:rsid w:val="00DA06A0"/>
    <w:rsid w:val="00DA277E"/>
    <w:rsid w:val="00DB4897"/>
    <w:rsid w:val="00DB5400"/>
    <w:rsid w:val="00DC706A"/>
    <w:rsid w:val="00DD152F"/>
    <w:rsid w:val="00DE213F"/>
    <w:rsid w:val="00DE63F6"/>
    <w:rsid w:val="00DF027C"/>
    <w:rsid w:val="00E00A32"/>
    <w:rsid w:val="00E01F22"/>
    <w:rsid w:val="00E077E6"/>
    <w:rsid w:val="00E15EDE"/>
    <w:rsid w:val="00E22ACD"/>
    <w:rsid w:val="00E24121"/>
    <w:rsid w:val="00E24283"/>
    <w:rsid w:val="00E26C8F"/>
    <w:rsid w:val="00E323E2"/>
    <w:rsid w:val="00E325DF"/>
    <w:rsid w:val="00E326D0"/>
    <w:rsid w:val="00E32E1C"/>
    <w:rsid w:val="00E4717F"/>
    <w:rsid w:val="00E52BFB"/>
    <w:rsid w:val="00E5336B"/>
    <w:rsid w:val="00E5508F"/>
    <w:rsid w:val="00E620B0"/>
    <w:rsid w:val="00E63C40"/>
    <w:rsid w:val="00E75015"/>
    <w:rsid w:val="00E80CF1"/>
    <w:rsid w:val="00E81B40"/>
    <w:rsid w:val="00E964ED"/>
    <w:rsid w:val="00EA1EC5"/>
    <w:rsid w:val="00EC0989"/>
    <w:rsid w:val="00EC3244"/>
    <w:rsid w:val="00EC33E9"/>
    <w:rsid w:val="00ED1A4A"/>
    <w:rsid w:val="00ED7A28"/>
    <w:rsid w:val="00EE1C08"/>
    <w:rsid w:val="00EE6B22"/>
    <w:rsid w:val="00EF3491"/>
    <w:rsid w:val="00EF4D94"/>
    <w:rsid w:val="00EF555B"/>
    <w:rsid w:val="00F027BB"/>
    <w:rsid w:val="00F11DCF"/>
    <w:rsid w:val="00F12A80"/>
    <w:rsid w:val="00F162EA"/>
    <w:rsid w:val="00F17FE1"/>
    <w:rsid w:val="00F21298"/>
    <w:rsid w:val="00F258FB"/>
    <w:rsid w:val="00F31F13"/>
    <w:rsid w:val="00F45AA8"/>
    <w:rsid w:val="00F46D5C"/>
    <w:rsid w:val="00F5063A"/>
    <w:rsid w:val="00F52D27"/>
    <w:rsid w:val="00F55145"/>
    <w:rsid w:val="00F60AA4"/>
    <w:rsid w:val="00F82B04"/>
    <w:rsid w:val="00F83527"/>
    <w:rsid w:val="00F8557E"/>
    <w:rsid w:val="00F9149A"/>
    <w:rsid w:val="00F94623"/>
    <w:rsid w:val="00FA69FD"/>
    <w:rsid w:val="00FB1DFA"/>
    <w:rsid w:val="00FB2970"/>
    <w:rsid w:val="00FB482A"/>
    <w:rsid w:val="00FB6AA0"/>
    <w:rsid w:val="00FC3BEC"/>
    <w:rsid w:val="00FD583F"/>
    <w:rsid w:val="00FD7488"/>
    <w:rsid w:val="00FE4CA8"/>
    <w:rsid w:val="00FF16B4"/>
    <w:rsid w:val="00FF42A1"/>
    <w:rsid w:val="010497B6"/>
    <w:rsid w:val="0301AD96"/>
    <w:rsid w:val="03C253B3"/>
    <w:rsid w:val="03F856FE"/>
    <w:rsid w:val="044B7410"/>
    <w:rsid w:val="0602A87B"/>
    <w:rsid w:val="062FB90A"/>
    <w:rsid w:val="067F1239"/>
    <w:rsid w:val="06AB7931"/>
    <w:rsid w:val="0BF24787"/>
    <w:rsid w:val="0E599ABA"/>
    <w:rsid w:val="0ED96D67"/>
    <w:rsid w:val="1134B02D"/>
    <w:rsid w:val="11D33A77"/>
    <w:rsid w:val="1357F602"/>
    <w:rsid w:val="16A41051"/>
    <w:rsid w:val="1747200E"/>
    <w:rsid w:val="18C417AC"/>
    <w:rsid w:val="1A3B8E2A"/>
    <w:rsid w:val="1C8FFB4F"/>
    <w:rsid w:val="1DF36898"/>
    <w:rsid w:val="1F6A3842"/>
    <w:rsid w:val="1F7C7E04"/>
    <w:rsid w:val="20860EC6"/>
    <w:rsid w:val="25B76317"/>
    <w:rsid w:val="25D9ED39"/>
    <w:rsid w:val="28E6C003"/>
    <w:rsid w:val="29766AE2"/>
    <w:rsid w:val="2A31E4D9"/>
    <w:rsid w:val="2E21A52B"/>
    <w:rsid w:val="2EB86F76"/>
    <w:rsid w:val="2F8192C7"/>
    <w:rsid w:val="3040E946"/>
    <w:rsid w:val="305276D3"/>
    <w:rsid w:val="313BB0F7"/>
    <w:rsid w:val="333F3ECA"/>
    <w:rsid w:val="3388A924"/>
    <w:rsid w:val="338A1795"/>
    <w:rsid w:val="34EAA187"/>
    <w:rsid w:val="350430CC"/>
    <w:rsid w:val="368C8FE6"/>
    <w:rsid w:val="38246FCB"/>
    <w:rsid w:val="3A92ED3C"/>
    <w:rsid w:val="3D20ECF9"/>
    <w:rsid w:val="3F089AE6"/>
    <w:rsid w:val="40718DDF"/>
    <w:rsid w:val="40725127"/>
    <w:rsid w:val="40C0CC6B"/>
    <w:rsid w:val="41D2723B"/>
    <w:rsid w:val="42BD5934"/>
    <w:rsid w:val="461D3AC9"/>
    <w:rsid w:val="474A3D11"/>
    <w:rsid w:val="47DB782A"/>
    <w:rsid w:val="48E7CA71"/>
    <w:rsid w:val="49576293"/>
    <w:rsid w:val="49D9398D"/>
    <w:rsid w:val="49E90A2B"/>
    <w:rsid w:val="4A902D5C"/>
    <w:rsid w:val="4AF55E03"/>
    <w:rsid w:val="4BB503CE"/>
    <w:rsid w:val="4BBAB71B"/>
    <w:rsid w:val="4D07838B"/>
    <w:rsid w:val="4F51183E"/>
    <w:rsid w:val="503F244D"/>
    <w:rsid w:val="54B310D0"/>
    <w:rsid w:val="5993F60E"/>
    <w:rsid w:val="5AF4E70E"/>
    <w:rsid w:val="5B09F1CD"/>
    <w:rsid w:val="5B13AEEB"/>
    <w:rsid w:val="5C74E5FC"/>
    <w:rsid w:val="5E197545"/>
    <w:rsid w:val="6022881E"/>
    <w:rsid w:val="62286AFD"/>
    <w:rsid w:val="64EB0CC6"/>
    <w:rsid w:val="6560CF07"/>
    <w:rsid w:val="6CA5CE52"/>
    <w:rsid w:val="6D08F8AC"/>
    <w:rsid w:val="70AB3F9B"/>
    <w:rsid w:val="70CAE9DB"/>
    <w:rsid w:val="70F94158"/>
    <w:rsid w:val="74744F3D"/>
    <w:rsid w:val="78B5BDD1"/>
    <w:rsid w:val="78D6F9F7"/>
    <w:rsid w:val="79AA1741"/>
    <w:rsid w:val="7B7379CE"/>
    <w:rsid w:val="7C634380"/>
    <w:rsid w:val="7D08E971"/>
    <w:rsid w:val="7D700697"/>
    <w:rsid w:val="7F23E714"/>
    <w:rsid w:val="7F5B1584"/>
    <w:rsid w:val="7FBBAD97"/>
    <w:rsid w:val="7FBDDEC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475A3F"/>
  <w15:docId w15:val="{B2175A90-C17D-45BC-BCCD-3CCDD4339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92F3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32"/>
      <w:szCs w:val="24"/>
    </w:rPr>
  </w:style>
  <w:style w:type="paragraph" w:styleId="Ttulo4">
    <w:name w:val="heading 4"/>
    <w:basedOn w:val="Normal"/>
    <w:next w:val="Normal"/>
    <w:link w:val="Ttulo4Car"/>
    <w:uiPriority w:val="1"/>
    <w:unhideWhenUsed/>
    <w:qFormat/>
    <w:rsid w:val="00192F3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4B4DE5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5"/>
    <w:rsid w:val="00192F35"/>
    <w:rPr>
      <w:rFonts w:asciiTheme="majorHAnsi" w:eastAsiaTheme="majorEastAsia" w:hAnsiTheme="majorHAnsi" w:cstheme="majorBidi"/>
      <w:b/>
      <w:color w:val="012639" w:themeColor="accent1" w:themeShade="7F"/>
      <w:sz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92F35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192F35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192F35"/>
    <w:pPr>
      <w:spacing w:after="100"/>
      <w:ind w:left="560"/>
    </w:pPr>
  </w:style>
  <w:style w:type="character" w:styleId="Hipervnculo">
    <w:name w:val="Hyperlink"/>
    <w:basedOn w:val="Fuentedeprrafopredeter"/>
    <w:uiPriority w:val="99"/>
    <w:unhideWhenUsed/>
    <w:rsid w:val="00192F35"/>
    <w:rPr>
      <w:color w:val="3592C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192F35"/>
    <w:pPr>
      <w:spacing w:after="100"/>
    </w:pPr>
  </w:style>
  <w:style w:type="character" w:customStyle="1" w:styleId="Ttulo4Car">
    <w:name w:val="Título 4 Car"/>
    <w:basedOn w:val="Fuentedeprrafopredeter"/>
    <w:link w:val="Ttulo4"/>
    <w:uiPriority w:val="1"/>
    <w:rsid w:val="00192F35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character" w:styleId="Mencinsinresolver">
    <w:name w:val="Unresolved Mention"/>
    <w:basedOn w:val="Fuentedeprrafopredeter"/>
    <w:uiPriority w:val="99"/>
    <w:semiHidden/>
    <w:unhideWhenUsed/>
    <w:rsid w:val="008850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1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ric_\AppData\Local\Microsoft\Office\16.0\DTS\es-ES%7b7D40648C-95DF-407A-8FE3-896BF744020A%7d\%7bA0D55B88-0A30-4CC9-B6BD-8D730F3FAB28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e3f0dd3-f36a-47bc-bdd6-b7573db891f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7A0456C959F764082CEE37F4059E24E" ma:contentTypeVersion="11" ma:contentTypeDescription="Crear nuevo documento." ma:contentTypeScope="" ma:versionID="289d2909e4fcac544362704e66b65160">
  <xsd:schema xmlns:xsd="http://www.w3.org/2001/XMLSchema" xmlns:xs="http://www.w3.org/2001/XMLSchema" xmlns:p="http://schemas.microsoft.com/office/2006/metadata/properties" xmlns:ns3="2e3f0dd3-f36a-47bc-bdd6-b7573db891fe" targetNamespace="http://schemas.microsoft.com/office/2006/metadata/properties" ma:root="true" ma:fieldsID="e47963d20285776ef786ca86d9826cd8" ns3:_="">
    <xsd:import namespace="2e3f0dd3-f36a-47bc-bdd6-b7573db891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SearchProperties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3f0dd3-f36a-47bc-bdd6-b7573db891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CB2280-9510-4D47-BE2A-0AED4938E41F}">
  <ds:schemaRefs>
    <ds:schemaRef ds:uri="http://schemas.microsoft.com/office/2006/metadata/properties"/>
    <ds:schemaRef ds:uri="http://schemas.microsoft.com/office/infopath/2007/PartnerControls"/>
    <ds:schemaRef ds:uri="2e3f0dd3-f36a-47bc-bdd6-b7573db891fe"/>
  </ds:schemaRefs>
</ds:datastoreItem>
</file>

<file path=customXml/itemProps2.xml><?xml version="1.0" encoding="utf-8"?>
<ds:datastoreItem xmlns:ds="http://schemas.openxmlformats.org/officeDocument/2006/customXml" ds:itemID="{BBDE5A5C-E73A-4EEA-883C-247E961CF6C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A25AB09-383C-43EB-9BF1-B01F7907F04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5514C1B-066C-4CDA-8DD8-0DE7E7C4DA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3f0dd3-f36a-47bc-bdd6-b7573db89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05ea74a3-92c5-4c31-978a-925c3c799cd0}" enabled="0" method="" siteId="{05ea74a3-92c5-4c31-978a-925c3c799cd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{A0D55B88-0A30-4CC9-B6BD-8D730F3FAB28}tf16392850_win32</Template>
  <TotalTime>5655</TotalTime>
  <Pages>24</Pages>
  <Words>64</Words>
  <Characters>356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vivancos</dc:creator>
  <cp:keywords/>
  <dc:description/>
  <cp:lastModifiedBy>Eric</cp:lastModifiedBy>
  <cp:revision>312</cp:revision>
  <cp:lastPrinted>2024-04-21T21:52:00Z</cp:lastPrinted>
  <dcterms:created xsi:type="dcterms:W3CDTF">2024-02-15T13:25:00Z</dcterms:created>
  <dcterms:modified xsi:type="dcterms:W3CDTF">2024-04-28T19:42:00Z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0x01010077A0456C959F764082CEE37F4059E24E</vt:lpwstr>
  </property>
</Properties>
</file>