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3D389" w14:textId="77777777" w:rsidR="00D077E9" w:rsidRDefault="00AB02A7" w:rsidP="00D70D02">
      <w:pPr>
        <w:rPr>
          <w:noProof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9F8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B3CB21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7B725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E81C4ED" wp14:editId="3D472CE0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19A1B8" w14:textId="77777777" w:rsidR="00D077E9" w:rsidRPr="00D86945" w:rsidRDefault="00D077E9" w:rsidP="00D077E9">
                                  <w:pPr>
                                    <w:pStyle w:val="Ttulo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TÍTULO DEL INFORME</w:t>
                                  </w:r>
                                </w:p>
                                <w:p w14:paraId="325DF0A7" w14:textId="77777777" w:rsidR="00D077E9" w:rsidRPr="00D86945" w:rsidRDefault="00D077E9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:rsidR="00D077E9" w:rsidRPr="00D86945" w:rsidRDefault="00D077E9" w:rsidP="00D077E9">
                            <w:pPr>
                              <w:pStyle w:val="Ttulo"/>
                            </w:pPr>
                            <w:r w:rsidRPr="00D86945">
                              <w:rPr>
                                <w:lang w:bidi="es-ES"/>
                              </w:rPr>
                              <w:t>TÍTULO DEL INFORME</w:t>
                            </w:r>
                          </w:p>
                          <w:p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  <w:r w:rsidRPr="00D86945">
                              <w:rPr>
                                <w:lang w:bidi="es-ES"/>
                              </w:rPr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E6043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DD076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5D3BCE2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289A6E0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5A007B7A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D0B8BC25F7B405EA1720A26E7EA3D39"/>
              </w:placeholder>
              <w15:appearance w15:val="hidden"/>
            </w:sdtPr>
            <w:sdtEndPr/>
            <w:sdtContent>
              <w:p w14:paraId="07021E52" w14:textId="2B466F75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AB7AE4">
                  <w:rPr>
                    <w:rStyle w:val="SubttuloCar"/>
                    <w:b w:val="0"/>
                    <w:noProof/>
                    <w:lang w:bidi="es-ES"/>
                  </w:rPr>
                  <w:t>15 febrero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751D8B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681DCE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9F32B9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0DCDEC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45A7F35" w14:textId="77777777" w:rsidR="00D077E9" w:rsidRDefault="00AB7AE4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9423CB76D4A249BC88175A21E3A96FBC"/>
                </w:placeholder>
                <w:showingPlcHdr/>
                <w15:appearance w15:val="hidden"/>
              </w:sdtPr>
              <w:sdtEndPr/>
              <w:sdtContent>
                <w:r w:rsidR="00D077E9">
                  <w:rPr>
                    <w:noProof/>
                    <w:lang w:bidi="es-ES"/>
                  </w:rPr>
                  <w:t>NOMBRE DE LA COMPAÑÍA</w:t>
                </w:r>
              </w:sdtContent>
            </w:sdt>
          </w:p>
          <w:p w14:paraId="2ECF0014" w14:textId="77777777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01385E8DF36F4A23A91A9287AE68D6C9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rPr>
                    <w:noProof/>
                    <w:lang w:bidi="es-ES"/>
                  </w:rPr>
                  <w:t>Su nombre</w:t>
                </w:r>
              </w:sdtContent>
            </w:sdt>
          </w:p>
          <w:p w14:paraId="5642C15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5F8DD2BB" w14:textId="77777777" w:rsidR="00D077E9" w:rsidRDefault="00AB02A7">
      <w:pPr>
        <w:spacing w:after="200"/>
        <w:rPr>
          <w:noProof/>
        </w:rPr>
      </w:pPr>
      <w:r w:rsidRPr="00D967AC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B05B9CB" wp14:editId="7C736DAD">
            <wp:simplePos x="0" y="0"/>
            <wp:positionH relativeFrom="column">
              <wp:posOffset>4949190</wp:posOffset>
            </wp:positionH>
            <wp:positionV relativeFrom="paragraph">
              <wp:posOffset>7833359</wp:posOffset>
            </wp:positionV>
            <wp:extent cx="1786904" cy="561975"/>
            <wp:effectExtent l="0" t="0" r="0" b="0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6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0ED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20835935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DA40D9" w14:textId="77777777" w:rsidR="000E15B3" w:rsidRDefault="000E15B3">
          <w:pPr>
            <w:pStyle w:val="TtuloTDC"/>
          </w:pPr>
          <w:r>
            <w:t>Contenido</w:t>
          </w:r>
        </w:p>
        <w:p w14:paraId="7FB2C014" w14:textId="5ED15DB8" w:rsidR="00AB7AE4" w:rsidRDefault="000E15B3">
          <w:pPr>
            <w:pStyle w:val="TDC1"/>
            <w:tabs>
              <w:tab w:val="right" w:leader="dot" w:pos="1002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888256" w:history="1">
            <w:r w:rsidR="00AB7AE4" w:rsidRPr="00B85346">
              <w:rPr>
                <w:rStyle w:val="Hipervnculo"/>
                <w:noProof/>
              </w:rPr>
              <w:t>Trabajando con máquinas virtuales y discos</w:t>
            </w:r>
            <w:r w:rsidR="00AB7AE4">
              <w:rPr>
                <w:noProof/>
                <w:webHidden/>
              </w:rPr>
              <w:tab/>
            </w:r>
            <w:r w:rsidR="00AB7AE4">
              <w:rPr>
                <w:noProof/>
                <w:webHidden/>
              </w:rPr>
              <w:fldChar w:fldCharType="begin"/>
            </w:r>
            <w:r w:rsidR="00AB7AE4">
              <w:rPr>
                <w:noProof/>
                <w:webHidden/>
              </w:rPr>
              <w:instrText xml:space="preserve"> PAGEREF _Toc158888256 \h </w:instrText>
            </w:r>
            <w:r w:rsidR="00AB7AE4">
              <w:rPr>
                <w:noProof/>
                <w:webHidden/>
              </w:rPr>
            </w:r>
            <w:r w:rsidR="00AB7AE4">
              <w:rPr>
                <w:noProof/>
                <w:webHidden/>
              </w:rPr>
              <w:fldChar w:fldCharType="separate"/>
            </w:r>
            <w:r w:rsidR="00AB7AE4">
              <w:rPr>
                <w:noProof/>
                <w:webHidden/>
              </w:rPr>
              <w:t>2</w:t>
            </w:r>
            <w:r w:rsidR="00AB7AE4">
              <w:rPr>
                <w:noProof/>
                <w:webHidden/>
              </w:rPr>
              <w:fldChar w:fldCharType="end"/>
            </w:r>
          </w:hyperlink>
        </w:p>
        <w:p w14:paraId="077FB1E9" w14:textId="1A200E81" w:rsidR="00AB7AE4" w:rsidRDefault="00AB7AE4">
          <w:pPr>
            <w:pStyle w:val="TDC2"/>
            <w:tabs>
              <w:tab w:val="left" w:pos="660"/>
              <w:tab w:val="right" w:leader="dot" w:pos="10024"/>
            </w:tabs>
            <w:rPr>
              <w:rFonts w:cstheme="minorBidi"/>
              <w:noProof/>
            </w:rPr>
          </w:pPr>
          <w:hyperlink w:anchor="_Toc158888257" w:history="1">
            <w:r w:rsidRPr="00B85346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85346">
              <w:rPr>
                <w:rStyle w:val="Hipervnculo"/>
                <w:noProof/>
              </w:rPr>
              <w:t>Replicación y traslado de máquinas virtuales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8E7D3" w14:textId="44DE3E58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58" w:history="1">
            <w:r w:rsidRPr="00B85346">
              <w:rPr>
                <w:rStyle w:val="Hipervnculo"/>
                <w:noProof/>
              </w:rPr>
              <w:t>Tarea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25BA0" w14:textId="0AA4487D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59" w:history="1">
            <w:r w:rsidRPr="00B85346">
              <w:rPr>
                <w:rStyle w:val="Hipervnculo"/>
                <w:noProof/>
              </w:rPr>
              <w:t>Tarea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D806" w14:textId="1CAC294B" w:rsidR="00AB7AE4" w:rsidRDefault="00AB7AE4">
          <w:pPr>
            <w:pStyle w:val="TDC2"/>
            <w:tabs>
              <w:tab w:val="left" w:pos="660"/>
              <w:tab w:val="right" w:leader="dot" w:pos="10024"/>
            </w:tabs>
            <w:rPr>
              <w:rFonts w:cstheme="minorBidi"/>
              <w:noProof/>
            </w:rPr>
          </w:pPr>
          <w:hyperlink w:anchor="_Toc158888260" w:history="1">
            <w:r w:rsidRPr="00B85346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85346">
              <w:rPr>
                <w:rStyle w:val="Hipervnculo"/>
                <w:noProof/>
              </w:rPr>
              <w:t>Instantáneas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4248" w14:textId="7C08F52D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1" w:history="1">
            <w:r w:rsidRPr="00B85346">
              <w:rPr>
                <w:rStyle w:val="Hipervnculo"/>
                <w:noProof/>
              </w:rPr>
              <w:t>Tarea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B7C6" w14:textId="6C4AF99A" w:rsidR="00AB7AE4" w:rsidRDefault="00AB7AE4">
          <w:pPr>
            <w:pStyle w:val="TDC2"/>
            <w:tabs>
              <w:tab w:val="left" w:pos="660"/>
              <w:tab w:val="right" w:leader="dot" w:pos="10024"/>
            </w:tabs>
            <w:rPr>
              <w:rFonts w:cstheme="minorBidi"/>
              <w:noProof/>
            </w:rPr>
          </w:pPr>
          <w:hyperlink w:anchor="_Toc158888262" w:history="1">
            <w:r w:rsidRPr="00B85346">
              <w:rPr>
                <w:rStyle w:val="Hipervnculo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B85346">
              <w:rPr>
                <w:rStyle w:val="Hipervnculo"/>
                <w:noProof/>
              </w:rPr>
              <w:t>Añadir un nuevo disco a las MVs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E4D2" w14:textId="4E346BE4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3" w:history="1">
            <w:r w:rsidRPr="00B85346">
              <w:rPr>
                <w:rStyle w:val="Hipervnculo"/>
                <w:noProof/>
              </w:rPr>
              <w:t>Tarea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277A" w14:textId="66B97D68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4" w:history="1">
            <w:r w:rsidRPr="00B85346">
              <w:rPr>
                <w:rStyle w:val="Hipervnculo"/>
                <w:noProof/>
              </w:rPr>
              <w:t>Tarea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4F55" w14:textId="520A4B53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5" w:history="1">
            <w:r w:rsidRPr="00B85346">
              <w:rPr>
                <w:rStyle w:val="Hipervnculo"/>
                <w:noProof/>
              </w:rPr>
              <w:t>Tarea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4BD2" w14:textId="1E5917B4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6" w:history="1">
            <w:r w:rsidRPr="00B85346">
              <w:rPr>
                <w:rStyle w:val="Hipervnculo"/>
                <w:noProof/>
              </w:rPr>
              <w:t>Tarea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65E5" w14:textId="1B70939E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7" w:history="1">
            <w:r w:rsidRPr="00B85346">
              <w:rPr>
                <w:rStyle w:val="Hipervnculo"/>
                <w:noProof/>
              </w:rPr>
              <w:t>Tarea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DB48" w14:textId="06B34850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68" w:history="1">
            <w:r w:rsidRPr="00B85346">
              <w:rPr>
                <w:rStyle w:val="Hipervnculo"/>
                <w:noProof/>
              </w:rPr>
              <w:t>Tarea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31DE" w14:textId="5C23DAB6" w:rsidR="00AB7AE4" w:rsidRDefault="00AB7AE4">
          <w:pPr>
            <w:pStyle w:val="TDC2"/>
            <w:tabs>
              <w:tab w:val="left" w:pos="660"/>
              <w:tab w:val="right" w:leader="dot" w:pos="10024"/>
            </w:tabs>
            <w:rPr>
              <w:rFonts w:cstheme="minorBidi"/>
              <w:noProof/>
            </w:rPr>
          </w:pPr>
          <w:hyperlink w:anchor="_Toc158888269" w:history="1">
            <w:r w:rsidRPr="00B85346">
              <w:rPr>
                <w:rStyle w:val="Hipervnculo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B85346">
              <w:rPr>
                <w:rStyle w:val="Hipervnculo"/>
                <w:noProof/>
              </w:rPr>
              <w:t>Trasvase de discos entre máquinas con distintos operativos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143F" w14:textId="73B33865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70" w:history="1">
            <w:r w:rsidRPr="00B85346">
              <w:rPr>
                <w:rStyle w:val="Hipervnculo"/>
                <w:noProof/>
              </w:rPr>
              <w:t>Tar</w:t>
            </w:r>
            <w:r w:rsidRPr="00B85346">
              <w:rPr>
                <w:rStyle w:val="Hipervnculo"/>
                <w:noProof/>
              </w:rPr>
              <w:t>e</w:t>
            </w:r>
            <w:r w:rsidRPr="00B85346">
              <w:rPr>
                <w:rStyle w:val="Hipervnculo"/>
                <w:noProof/>
              </w:rPr>
              <w:t>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A5CD" w14:textId="2B2AF13B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71" w:history="1">
            <w:r w:rsidRPr="00B85346">
              <w:rPr>
                <w:rStyle w:val="Hipervnculo"/>
                <w:noProof/>
              </w:rPr>
              <w:t>Tarea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9F7C" w14:textId="615F8BED" w:rsidR="00AB7AE4" w:rsidRDefault="00AB7AE4">
          <w:pPr>
            <w:pStyle w:val="TDC3"/>
            <w:tabs>
              <w:tab w:val="right" w:leader="dot" w:pos="10024"/>
            </w:tabs>
            <w:rPr>
              <w:rFonts w:cstheme="minorBidi"/>
              <w:noProof/>
            </w:rPr>
          </w:pPr>
          <w:hyperlink w:anchor="_Toc158888272" w:history="1">
            <w:r w:rsidRPr="00B85346">
              <w:rPr>
                <w:rStyle w:val="Hipervnculo"/>
                <w:noProof/>
              </w:rPr>
              <w:t>Tarea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_Toc158888272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16D8" w14:textId="5D7E351B" w:rsidR="000E15B3" w:rsidRDefault="000E15B3">
          <w:r>
            <w:rPr>
              <w:bCs/>
            </w:rPr>
            <w:fldChar w:fldCharType="end"/>
          </w:r>
        </w:p>
      </w:sdtContent>
    </w:sdt>
    <w:p w14:paraId="70FF2D50" w14:textId="77777777" w:rsidR="00A23E8B" w:rsidRDefault="00A23E8B">
      <w:pPr>
        <w:pStyle w:val="TDC3"/>
        <w:ind w:left="446"/>
      </w:pPr>
    </w:p>
    <w:p w14:paraId="087A55E5" w14:textId="77777777" w:rsidR="0087605E" w:rsidRDefault="00A23E8B" w:rsidP="00A23E8B">
      <w:pPr>
        <w:pStyle w:val="Ttulo1"/>
      </w:pPr>
      <w:bookmarkStart w:id="0" w:name="_Toc158888256"/>
      <w:r w:rsidRPr="00A23E8B">
        <w:t>Trabajando con máquinas virtuales y discos</w:t>
      </w:r>
      <w:bookmarkEnd w:id="0"/>
    </w:p>
    <w:p w14:paraId="583DE12C" w14:textId="77777777" w:rsidR="00A23E8B" w:rsidRDefault="00A23E8B" w:rsidP="00A23E8B">
      <w:pPr>
        <w:pStyle w:val="Ttulo1"/>
      </w:pPr>
    </w:p>
    <w:p w14:paraId="58F42A8D" w14:textId="77777777" w:rsidR="00A23E8B" w:rsidRDefault="00A23E8B" w:rsidP="00A23E8B">
      <w:pPr>
        <w:pStyle w:val="Ttulo2"/>
        <w:numPr>
          <w:ilvl w:val="0"/>
          <w:numId w:val="1"/>
        </w:numPr>
      </w:pPr>
      <w:bookmarkStart w:id="1" w:name="_Toc158888257"/>
      <w:r>
        <w:t xml:space="preserve">Replicación y </w:t>
      </w:r>
      <w:r w:rsidR="009C2C3D">
        <w:t>traslado</w:t>
      </w:r>
      <w:r>
        <w:t xml:space="preserve"> de máquinas virtuales</w:t>
      </w:r>
      <w:bookmarkEnd w:id="1"/>
    </w:p>
    <w:p w14:paraId="2A114DB3" w14:textId="77777777" w:rsidR="00A23E8B" w:rsidRPr="00A23E8B" w:rsidRDefault="00A23E8B" w:rsidP="00A23E8B"/>
    <w:p w14:paraId="74DE83C5" w14:textId="77777777" w:rsidR="00A23E8B" w:rsidRDefault="000E15B3" w:rsidP="000E15B3">
      <w:pPr>
        <w:pStyle w:val="Ttulo3"/>
        <w:ind w:firstLine="360"/>
      </w:pPr>
      <w:bookmarkStart w:id="2" w:name="_Toc158888258"/>
      <w:r>
        <w:t>Tarea</w:t>
      </w:r>
      <w:r w:rsidR="00A23E8B">
        <w:t xml:space="preserve"> 1:</w:t>
      </w:r>
      <w:bookmarkEnd w:id="2"/>
    </w:p>
    <w:p w14:paraId="1772222B" w14:textId="77777777" w:rsidR="00A23E8B" w:rsidRPr="00A23E8B" w:rsidRDefault="00A23E8B" w:rsidP="00A23E8B"/>
    <w:p w14:paraId="10957A01" w14:textId="77777777" w:rsidR="00A23E8B" w:rsidRDefault="00A23E8B" w:rsidP="009C2C3D">
      <w:pPr>
        <w:pStyle w:val="Ttulo4"/>
      </w:pPr>
      <w:r>
        <w:t>Realiza una exportación ova de la máquina de Linux (debe estar apagada).</w:t>
      </w:r>
    </w:p>
    <w:p w14:paraId="51763C8C" w14:textId="77777777" w:rsidR="00A23E8B" w:rsidRDefault="00A23E8B" w:rsidP="009C2C3D">
      <w:pPr>
        <w:pStyle w:val="Ttulo4"/>
      </w:pPr>
      <w:r>
        <w:t xml:space="preserve">Comprueba abriendo con 7zip el fichero ova que éste contiene en formato comprimido el disco de la máquina </w:t>
      </w:r>
      <w:proofErr w:type="spellStart"/>
      <w:r>
        <w:t>vmdk</w:t>
      </w:r>
      <w:proofErr w:type="spellEnd"/>
      <w:r>
        <w:t xml:space="preserve"> y el fichero de configuración </w:t>
      </w:r>
      <w:proofErr w:type="spellStart"/>
      <w:r>
        <w:t>ovf</w:t>
      </w:r>
      <w:proofErr w:type="spellEnd"/>
      <w:r>
        <w:t>.</w:t>
      </w:r>
    </w:p>
    <w:p w14:paraId="3FFDABF0" w14:textId="77777777" w:rsidR="009C2C3D" w:rsidRDefault="009C2C3D" w:rsidP="00A23E8B"/>
    <w:p w14:paraId="01B9F14E" w14:textId="77777777" w:rsidR="009C2C3D" w:rsidRDefault="009C2C3D" w:rsidP="00A23E8B">
      <w:r>
        <w:t>Para ello nos vamos al menú superior a Archivo &gt; Exportar servicio virtualizado…</w:t>
      </w:r>
    </w:p>
    <w:p w14:paraId="556AEC04" w14:textId="77777777" w:rsidR="009C2C3D" w:rsidRDefault="009C2C3D" w:rsidP="00A23E8B"/>
    <w:p w14:paraId="01ED3585" w14:textId="77777777" w:rsidR="00A23E8B" w:rsidRDefault="009C2C3D" w:rsidP="00A23E8B">
      <w:r w:rsidRPr="009C2C3D">
        <w:rPr>
          <w:noProof/>
        </w:rPr>
        <w:drawing>
          <wp:inline distT="0" distB="0" distL="0" distR="0" wp14:anchorId="3F5FE149" wp14:editId="39EA1076">
            <wp:extent cx="6220693" cy="4086795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E31" w14:textId="77777777" w:rsidR="009C2C3D" w:rsidRDefault="009C2C3D" w:rsidP="00A23E8B">
      <w:r w:rsidRPr="009C2C3D">
        <w:rPr>
          <w:noProof/>
        </w:rPr>
        <w:drawing>
          <wp:inline distT="0" distB="0" distL="0" distR="0" wp14:anchorId="02201B03" wp14:editId="63AF3002">
            <wp:extent cx="6192114" cy="40963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DAFB" w14:textId="77777777" w:rsidR="009C2C3D" w:rsidRDefault="009C2C3D" w:rsidP="00A23E8B">
      <w:r w:rsidRPr="009C2C3D">
        <w:rPr>
          <w:noProof/>
        </w:rPr>
        <w:lastRenderedPageBreak/>
        <w:drawing>
          <wp:inline distT="0" distB="0" distL="0" distR="0" wp14:anchorId="13F1EB92" wp14:editId="309D4630">
            <wp:extent cx="6192114" cy="40963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452" w14:textId="77777777" w:rsidR="009C2C3D" w:rsidRDefault="009C2C3D" w:rsidP="00A23E8B"/>
    <w:p w14:paraId="55FB362A" w14:textId="77777777" w:rsidR="009C2C3D" w:rsidRDefault="009C2C3D" w:rsidP="00A23E8B">
      <w:r w:rsidRPr="009C2C3D">
        <w:rPr>
          <w:noProof/>
        </w:rPr>
        <w:drawing>
          <wp:inline distT="0" distB="0" distL="0" distR="0" wp14:anchorId="713A43AF" wp14:editId="1633D0F0">
            <wp:extent cx="6371590" cy="18427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426" w14:textId="77777777" w:rsidR="00A23E8B" w:rsidRDefault="000E15B3" w:rsidP="00A23E8B">
      <w:pPr>
        <w:pStyle w:val="Ttulo3"/>
      </w:pPr>
      <w:bookmarkStart w:id="3" w:name="_Toc158888259"/>
      <w:r>
        <w:t>Tarea</w:t>
      </w:r>
      <w:r w:rsidR="00A23E8B">
        <w:t xml:space="preserve"> 2:</w:t>
      </w:r>
      <w:bookmarkEnd w:id="3"/>
    </w:p>
    <w:p w14:paraId="0BC6A5F2" w14:textId="77777777" w:rsidR="00A23E8B" w:rsidRPr="00A23E8B" w:rsidRDefault="00A23E8B" w:rsidP="00A23E8B"/>
    <w:p w14:paraId="5ED8FAF8" w14:textId="77777777" w:rsidR="009C2C3D" w:rsidRDefault="00A23E8B" w:rsidP="009C2C3D">
      <w:pPr>
        <w:pStyle w:val="Ttulo4"/>
      </w:pPr>
      <w:r>
        <w:t>Importa ahora el servicio virtualizado que acabas de crear con características de máquina propias: cambia el nombre a Linux_pr2 y baja la memoria RAM a 1200 MB. Acuérdate de generar nuevas direcciones MAC para los adaptadores de red.</w:t>
      </w:r>
    </w:p>
    <w:p w14:paraId="4520F5ED" w14:textId="77777777" w:rsidR="009C2C3D" w:rsidRDefault="009C2C3D" w:rsidP="009C2C3D"/>
    <w:p w14:paraId="1C876C47" w14:textId="77777777" w:rsidR="009C2C3D" w:rsidRDefault="009C2C3D" w:rsidP="009C2C3D">
      <w:r>
        <w:t>Nos iremos a Archivo &gt; Importar Servicio Virtualizado…</w:t>
      </w:r>
    </w:p>
    <w:p w14:paraId="125197D8" w14:textId="77777777" w:rsidR="009C2C3D" w:rsidRDefault="009C2C3D" w:rsidP="009C2C3D"/>
    <w:p w14:paraId="5F3AE7D9" w14:textId="77777777" w:rsidR="009C2C3D" w:rsidRDefault="009C2C3D" w:rsidP="009C2C3D">
      <w:r w:rsidRPr="009C2C3D">
        <w:rPr>
          <w:noProof/>
        </w:rPr>
        <w:lastRenderedPageBreak/>
        <w:drawing>
          <wp:inline distT="0" distB="0" distL="0" distR="0" wp14:anchorId="076ED431" wp14:editId="559D9728">
            <wp:extent cx="6371590" cy="41351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A61" w14:textId="77777777" w:rsidR="009C2C3D" w:rsidRDefault="009C2C3D" w:rsidP="009C2C3D"/>
    <w:p w14:paraId="53E12051" w14:textId="77777777" w:rsidR="009C2C3D" w:rsidRDefault="009C2C3D" w:rsidP="009C2C3D">
      <w:r w:rsidRPr="009C2C3D">
        <w:rPr>
          <w:noProof/>
        </w:rPr>
        <w:drawing>
          <wp:inline distT="0" distB="0" distL="0" distR="0" wp14:anchorId="6DC5D1AC" wp14:editId="5779AAD5">
            <wp:extent cx="6371590" cy="41065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9E9C" w14:textId="77777777" w:rsidR="009C2C3D" w:rsidRDefault="009C2C3D" w:rsidP="009C2C3D"/>
    <w:p w14:paraId="194EC90D" w14:textId="77777777" w:rsidR="009C2C3D" w:rsidRDefault="009C2C3D" w:rsidP="009C2C3D">
      <w:r w:rsidRPr="009C2C3D">
        <w:rPr>
          <w:noProof/>
        </w:rPr>
        <w:lastRenderedPageBreak/>
        <w:drawing>
          <wp:inline distT="0" distB="0" distL="0" distR="0" wp14:anchorId="5B16D316" wp14:editId="3846A6EA">
            <wp:extent cx="6371590" cy="37191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D4B" w14:textId="77777777" w:rsidR="009C2C3D" w:rsidRDefault="009C2C3D" w:rsidP="009C2C3D"/>
    <w:p w14:paraId="1C9C1195" w14:textId="77777777" w:rsidR="009C2C3D" w:rsidRDefault="009C2C3D" w:rsidP="009C2C3D">
      <w:r>
        <w:t>Ahora generaremos nuevas direcciones MAC</w:t>
      </w:r>
    </w:p>
    <w:p w14:paraId="2A5B3402" w14:textId="77777777" w:rsidR="009C2C3D" w:rsidRDefault="009C2C3D" w:rsidP="009C2C3D"/>
    <w:p w14:paraId="07E6F105" w14:textId="77777777" w:rsidR="009C2C3D" w:rsidRDefault="009C2C3D" w:rsidP="009C2C3D">
      <w:r w:rsidRPr="009C2C3D">
        <w:rPr>
          <w:noProof/>
        </w:rPr>
        <w:drawing>
          <wp:inline distT="0" distB="0" distL="0" distR="0" wp14:anchorId="65DD64A1" wp14:editId="3868B87C">
            <wp:extent cx="6371590" cy="4295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FA73" w14:textId="77777777" w:rsidR="009C2C3D" w:rsidRDefault="009C2C3D" w:rsidP="009C2C3D"/>
    <w:p w14:paraId="706CD901" w14:textId="77777777" w:rsidR="009C2C3D" w:rsidRPr="009C2C3D" w:rsidRDefault="009C2C3D" w:rsidP="009C2C3D"/>
    <w:p w14:paraId="1ACDE34B" w14:textId="77777777" w:rsidR="009C2C3D" w:rsidRPr="00A23E8B" w:rsidRDefault="009C2C3D" w:rsidP="00A23E8B"/>
    <w:p w14:paraId="67956552" w14:textId="77777777" w:rsidR="00A23E8B" w:rsidRDefault="00A23E8B" w:rsidP="00A23E8B">
      <w:pPr>
        <w:pStyle w:val="Ttulo2"/>
        <w:numPr>
          <w:ilvl w:val="0"/>
          <w:numId w:val="1"/>
        </w:numPr>
      </w:pPr>
      <w:bookmarkStart w:id="4" w:name="_Toc158888260"/>
      <w:r>
        <w:t>Instantáneas</w:t>
      </w:r>
      <w:bookmarkEnd w:id="4"/>
    </w:p>
    <w:p w14:paraId="695CFA04" w14:textId="77777777" w:rsidR="000E15B3" w:rsidRPr="000E15B3" w:rsidRDefault="000E15B3" w:rsidP="000E15B3"/>
    <w:p w14:paraId="2EF055A1" w14:textId="77777777" w:rsidR="000E15B3" w:rsidRDefault="000E15B3" w:rsidP="000E15B3">
      <w:pPr>
        <w:pStyle w:val="Ttulo3"/>
      </w:pPr>
      <w:bookmarkStart w:id="5" w:name="_Toc158888261"/>
      <w:r>
        <w:t>Tarea 3</w:t>
      </w:r>
      <w:bookmarkEnd w:id="5"/>
    </w:p>
    <w:p w14:paraId="5511C3B9" w14:textId="77777777" w:rsidR="000E15B3" w:rsidRDefault="000E15B3" w:rsidP="00F320C3">
      <w:pPr>
        <w:pStyle w:val="Ttulo4"/>
      </w:pPr>
      <w:r>
        <w:t>Borra junto con todos sus ficheros la máquina Linux_pr2. Vuelve a generarla, pero esta vez clonando la máquina Linux original.</w:t>
      </w:r>
    </w:p>
    <w:p w14:paraId="258E7FED" w14:textId="77777777" w:rsidR="00F320C3" w:rsidRDefault="00F320C3" w:rsidP="00F320C3"/>
    <w:p w14:paraId="66CE7A44" w14:textId="77777777" w:rsidR="00F320C3" w:rsidRPr="00F320C3" w:rsidRDefault="00F320C3" w:rsidP="00F320C3">
      <w:r>
        <w:t xml:space="preserve">Le damos </w:t>
      </w:r>
      <w:proofErr w:type="spellStart"/>
      <w:r>
        <w:t>click</w:t>
      </w:r>
      <w:proofErr w:type="spellEnd"/>
      <w:r>
        <w:t xml:space="preserve"> derecho sobre la máquina virtual que deseamos borrar y la eliminamos con todos los archivos</w:t>
      </w:r>
    </w:p>
    <w:p w14:paraId="1A35745F" w14:textId="77777777" w:rsidR="00F320C3" w:rsidRDefault="00F320C3" w:rsidP="000E15B3"/>
    <w:p w14:paraId="0FBE290C" w14:textId="77777777" w:rsidR="00F320C3" w:rsidRDefault="00F320C3" w:rsidP="000E15B3">
      <w:r w:rsidRPr="00F320C3">
        <w:rPr>
          <w:noProof/>
        </w:rPr>
        <w:drawing>
          <wp:inline distT="0" distB="0" distL="0" distR="0" wp14:anchorId="3913215E" wp14:editId="3A77D843">
            <wp:extent cx="3591426" cy="2029108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5E3F" w14:textId="77777777" w:rsidR="00F320C3" w:rsidRDefault="00F320C3" w:rsidP="000E15B3"/>
    <w:p w14:paraId="6CE142CB" w14:textId="77777777" w:rsidR="00F320C3" w:rsidRDefault="00F320C3" w:rsidP="000E15B3">
      <w:r>
        <w:t xml:space="preserve">Ahora damos </w:t>
      </w:r>
      <w:proofErr w:type="spellStart"/>
      <w:r>
        <w:t>click</w:t>
      </w:r>
      <w:proofErr w:type="spellEnd"/>
      <w:r>
        <w:t xml:space="preserve"> derecho en </w:t>
      </w:r>
      <w:proofErr w:type="spellStart"/>
      <w:r>
        <w:t>AlmaLinux</w:t>
      </w:r>
      <w:proofErr w:type="spellEnd"/>
      <w:r>
        <w:t xml:space="preserve"> </w:t>
      </w:r>
      <w:proofErr w:type="spellStart"/>
      <w:r>
        <w:t>minimo</w:t>
      </w:r>
      <w:proofErr w:type="spellEnd"/>
      <w:r>
        <w:t xml:space="preserve"> 2 y clonamos la máquina virtual…</w:t>
      </w:r>
    </w:p>
    <w:p w14:paraId="18CC5086" w14:textId="77777777" w:rsidR="00F320C3" w:rsidRDefault="00F320C3" w:rsidP="000E15B3"/>
    <w:p w14:paraId="7139D202" w14:textId="77777777" w:rsidR="00F320C3" w:rsidRDefault="00F320C3" w:rsidP="000E15B3">
      <w:r w:rsidRPr="00F320C3">
        <w:rPr>
          <w:noProof/>
        </w:rPr>
        <w:drawing>
          <wp:inline distT="0" distB="0" distL="0" distR="0" wp14:anchorId="4764F0D8" wp14:editId="687B57E8">
            <wp:extent cx="6371590" cy="33489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92CF" w14:textId="77777777" w:rsidR="00F320C3" w:rsidRDefault="00F320C3" w:rsidP="000E15B3">
      <w:r w:rsidRPr="00F320C3">
        <w:rPr>
          <w:noProof/>
        </w:rPr>
        <w:lastRenderedPageBreak/>
        <w:drawing>
          <wp:inline distT="0" distB="0" distL="0" distR="0" wp14:anchorId="0C9646BD" wp14:editId="1FD29A02">
            <wp:extent cx="3429479" cy="41534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E13F" w14:textId="77777777" w:rsidR="00F320C3" w:rsidRDefault="00F320C3" w:rsidP="000E15B3"/>
    <w:p w14:paraId="37B403C1" w14:textId="77777777" w:rsidR="00F320C3" w:rsidRDefault="00F320C3" w:rsidP="000E15B3">
      <w:r>
        <w:t>Y vemos que se ha clonado correctamente.</w:t>
      </w:r>
    </w:p>
    <w:p w14:paraId="1000E31A" w14:textId="77777777" w:rsidR="000E15B3" w:rsidRPr="000E15B3" w:rsidRDefault="000E15B3" w:rsidP="000E15B3"/>
    <w:p w14:paraId="0D1503B6" w14:textId="77777777" w:rsidR="00A23E8B" w:rsidRDefault="00A23E8B" w:rsidP="00A23E8B">
      <w:pPr>
        <w:pStyle w:val="Ttulo2"/>
        <w:numPr>
          <w:ilvl w:val="0"/>
          <w:numId w:val="1"/>
        </w:numPr>
      </w:pPr>
      <w:bookmarkStart w:id="6" w:name="_Toc158888262"/>
      <w:r>
        <w:t xml:space="preserve">Añadir un nuevo disco a las </w:t>
      </w:r>
      <w:proofErr w:type="spellStart"/>
      <w:r>
        <w:t>MVs</w:t>
      </w:r>
      <w:bookmarkEnd w:id="6"/>
      <w:proofErr w:type="spellEnd"/>
    </w:p>
    <w:p w14:paraId="7A3C177C" w14:textId="77777777" w:rsidR="000E15B3" w:rsidRDefault="000E15B3" w:rsidP="000E15B3"/>
    <w:p w14:paraId="6E5DDCFD" w14:textId="77777777" w:rsidR="000E15B3" w:rsidRDefault="000E15B3" w:rsidP="000E15B3">
      <w:pPr>
        <w:pStyle w:val="Ttulo3"/>
      </w:pPr>
      <w:bookmarkStart w:id="7" w:name="_Toc158888263"/>
      <w:r>
        <w:t>Tarea 4</w:t>
      </w:r>
      <w:bookmarkEnd w:id="7"/>
    </w:p>
    <w:p w14:paraId="21F3DA50" w14:textId="77777777" w:rsidR="000E15B3" w:rsidRDefault="000E15B3" w:rsidP="000E15B3">
      <w:r>
        <w:t>Desde la ventana de Administración de equipos, inicializa ambos discos como discos básicos GPT (Administración del equipo local / Almacenamiento / Administración de discos)</w:t>
      </w:r>
    </w:p>
    <w:p w14:paraId="230AE10B" w14:textId="77777777" w:rsidR="00F320C3" w:rsidRDefault="00F320C3" w:rsidP="000E15B3"/>
    <w:p w14:paraId="73681C63" w14:textId="77777777" w:rsidR="00F320C3" w:rsidRDefault="00F320C3" w:rsidP="000E15B3">
      <w:r w:rsidRPr="00F320C3">
        <w:rPr>
          <w:noProof/>
        </w:rPr>
        <w:lastRenderedPageBreak/>
        <w:drawing>
          <wp:inline distT="0" distB="0" distL="0" distR="0" wp14:anchorId="51FD934D" wp14:editId="347DB0D6">
            <wp:extent cx="6371590" cy="42652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0769" w14:textId="77777777" w:rsidR="00F320C3" w:rsidRDefault="00F320C3" w:rsidP="000E15B3"/>
    <w:p w14:paraId="74273450" w14:textId="77777777" w:rsidR="00F320C3" w:rsidRDefault="00F320C3" w:rsidP="000E15B3">
      <w:r>
        <w:t>Hemos creado dos discos virtuales con la máquina apagada de 4gb cada uno</w:t>
      </w:r>
    </w:p>
    <w:p w14:paraId="1F0ED3EE" w14:textId="77777777" w:rsidR="00E8320E" w:rsidRDefault="00E8320E" w:rsidP="000E15B3"/>
    <w:p w14:paraId="16E51679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41077A87" wp14:editId="12F21E0A">
            <wp:extent cx="6371590" cy="50692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DE98" w14:textId="77777777" w:rsidR="00E8320E" w:rsidRDefault="00E8320E" w:rsidP="000E15B3"/>
    <w:p w14:paraId="0FB767BB" w14:textId="77777777" w:rsidR="00E8320E" w:rsidRDefault="00E8320E" w:rsidP="000E15B3"/>
    <w:p w14:paraId="0A1323D0" w14:textId="77777777" w:rsidR="000E15B3" w:rsidRDefault="000E15B3" w:rsidP="000E15B3"/>
    <w:p w14:paraId="1B51A2DB" w14:textId="77777777" w:rsidR="000E15B3" w:rsidRDefault="000E15B3" w:rsidP="000E15B3">
      <w:pPr>
        <w:pStyle w:val="Ttulo3"/>
      </w:pPr>
      <w:bookmarkStart w:id="8" w:name="_Toc158888264"/>
      <w:r>
        <w:t>Tarea 5</w:t>
      </w:r>
      <w:bookmarkEnd w:id="8"/>
    </w:p>
    <w:p w14:paraId="25E15931" w14:textId="77777777" w:rsidR="000E15B3" w:rsidRDefault="000E15B3" w:rsidP="000E15B3">
      <w:r>
        <w:t>Con el primer disco, haz un único volumen simple y formatéalo como NTFS</w:t>
      </w:r>
    </w:p>
    <w:p w14:paraId="51277807" w14:textId="77777777" w:rsidR="00E8320E" w:rsidRDefault="00E8320E" w:rsidP="000E15B3"/>
    <w:p w14:paraId="72348C77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03A567F6" wp14:editId="7B91EEA7">
            <wp:extent cx="4744112" cy="374384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EF5" w14:textId="77777777" w:rsidR="00E8320E" w:rsidRDefault="00E8320E" w:rsidP="000E15B3">
      <w:r w:rsidRPr="00E8320E">
        <w:rPr>
          <w:noProof/>
        </w:rPr>
        <w:drawing>
          <wp:inline distT="0" distB="0" distL="0" distR="0" wp14:anchorId="33CF9508" wp14:editId="0A3FC1E1">
            <wp:extent cx="4744112" cy="368668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569" w14:textId="77777777" w:rsidR="00E8320E" w:rsidRDefault="00E8320E" w:rsidP="000E15B3"/>
    <w:p w14:paraId="42C6E960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433ACC9A" wp14:editId="10427A46">
            <wp:extent cx="4725059" cy="3743847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802" w14:textId="77777777" w:rsidR="00E8320E" w:rsidRDefault="00E8320E" w:rsidP="000E15B3"/>
    <w:p w14:paraId="1F18704B" w14:textId="77777777" w:rsidR="00E8320E" w:rsidRDefault="00E8320E" w:rsidP="000E15B3">
      <w:r w:rsidRPr="00E8320E">
        <w:rPr>
          <w:noProof/>
        </w:rPr>
        <w:drawing>
          <wp:inline distT="0" distB="0" distL="0" distR="0" wp14:anchorId="66FA18C4" wp14:editId="5F19F46D">
            <wp:extent cx="5611008" cy="105742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9F60" w14:textId="77777777" w:rsidR="000E15B3" w:rsidRPr="000E15B3" w:rsidRDefault="000E15B3" w:rsidP="000E15B3"/>
    <w:p w14:paraId="0526ED36" w14:textId="77777777" w:rsidR="000E15B3" w:rsidRDefault="000E15B3" w:rsidP="000E15B3">
      <w:pPr>
        <w:pStyle w:val="Ttulo3"/>
      </w:pPr>
      <w:bookmarkStart w:id="9" w:name="_Toc158888265"/>
      <w:r>
        <w:t>Tarea 6</w:t>
      </w:r>
      <w:bookmarkEnd w:id="9"/>
    </w:p>
    <w:p w14:paraId="4166E119" w14:textId="77777777" w:rsidR="000E15B3" w:rsidRDefault="000E15B3" w:rsidP="000E15B3">
      <w:r>
        <w:t>Con el segundo disco, haz dos particiones de igual tamaño. Formatea ambas como FAT32. Captura la pantalla.</w:t>
      </w:r>
    </w:p>
    <w:p w14:paraId="22D64391" w14:textId="77777777" w:rsidR="00E8320E" w:rsidRDefault="00E8320E" w:rsidP="000E15B3"/>
    <w:p w14:paraId="10EAD018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0B7E4269" wp14:editId="2AE26700">
            <wp:extent cx="4744112" cy="37724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7F6" w14:textId="77777777" w:rsidR="00E8320E" w:rsidRDefault="00E8320E" w:rsidP="000E15B3"/>
    <w:p w14:paraId="30F88788" w14:textId="77777777" w:rsidR="000E15B3" w:rsidRDefault="00E8320E" w:rsidP="000E15B3">
      <w:r w:rsidRPr="00E8320E">
        <w:rPr>
          <w:noProof/>
        </w:rPr>
        <w:drawing>
          <wp:inline distT="0" distB="0" distL="0" distR="0" wp14:anchorId="532D3D6B" wp14:editId="7486C4E2">
            <wp:extent cx="4686954" cy="37343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AF7" w14:textId="77777777" w:rsidR="00E8320E" w:rsidRDefault="00E8320E" w:rsidP="000E15B3"/>
    <w:p w14:paraId="0D6CC86A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39BED791" wp14:editId="3BD00862">
            <wp:extent cx="4686954" cy="373432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4674" w14:textId="77777777" w:rsidR="00E8320E" w:rsidRPr="000E15B3" w:rsidRDefault="00E8320E" w:rsidP="000E15B3"/>
    <w:p w14:paraId="46088F9B" w14:textId="77777777" w:rsidR="000E15B3" w:rsidRDefault="000E15B3" w:rsidP="000E15B3">
      <w:pPr>
        <w:pStyle w:val="Ttulo3"/>
      </w:pPr>
      <w:bookmarkStart w:id="10" w:name="_Toc158888266"/>
      <w:r>
        <w:t>Tarea 7</w:t>
      </w:r>
      <w:bookmarkEnd w:id="10"/>
    </w:p>
    <w:p w14:paraId="517A0161" w14:textId="77777777" w:rsidR="000E15B3" w:rsidRDefault="000E15B3" w:rsidP="000E15B3">
      <w:r>
        <w:t>Elimina la partición del disco 1 y las dos particiones del disco 2, dejando todo el espacio como no asignado</w:t>
      </w:r>
    </w:p>
    <w:p w14:paraId="5093B86F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10472B75" wp14:editId="058D1B4D">
            <wp:extent cx="6371590" cy="49079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E21" w14:textId="77777777" w:rsidR="00E8320E" w:rsidRDefault="00E8320E" w:rsidP="000E15B3"/>
    <w:p w14:paraId="7182EFBA" w14:textId="77777777" w:rsidR="00E8320E" w:rsidRDefault="00E8320E" w:rsidP="000E15B3">
      <w:r>
        <w:t xml:space="preserve">Le damos </w:t>
      </w:r>
      <w:proofErr w:type="spellStart"/>
      <w:r>
        <w:t>click</w:t>
      </w:r>
      <w:proofErr w:type="spellEnd"/>
      <w:r>
        <w:t xml:space="preserve"> derecho a los discos que queramos eliminar y Eliminar volumen …</w:t>
      </w:r>
    </w:p>
    <w:p w14:paraId="4733A74F" w14:textId="77777777" w:rsidR="00E8320E" w:rsidRDefault="00E8320E" w:rsidP="000E15B3"/>
    <w:p w14:paraId="23A65B8A" w14:textId="77777777" w:rsidR="00E8320E" w:rsidRDefault="00E8320E" w:rsidP="000E15B3">
      <w:r w:rsidRPr="00E8320E">
        <w:rPr>
          <w:noProof/>
        </w:rPr>
        <w:drawing>
          <wp:inline distT="0" distB="0" distL="0" distR="0" wp14:anchorId="56DFEFC3" wp14:editId="35C9D7D5">
            <wp:extent cx="6371590" cy="199517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8ECE" w14:textId="77777777" w:rsidR="000E15B3" w:rsidRPr="000E15B3" w:rsidRDefault="000E15B3" w:rsidP="000E15B3"/>
    <w:p w14:paraId="22FD4E3A" w14:textId="77777777" w:rsidR="000E15B3" w:rsidRDefault="000E15B3" w:rsidP="000E15B3">
      <w:pPr>
        <w:pStyle w:val="Ttulo3"/>
      </w:pPr>
      <w:bookmarkStart w:id="11" w:name="_Toc158888267"/>
      <w:r>
        <w:t>Tarea 8</w:t>
      </w:r>
      <w:bookmarkEnd w:id="11"/>
    </w:p>
    <w:p w14:paraId="6AAED54B" w14:textId="77777777" w:rsidR="000E15B3" w:rsidRDefault="000E15B3" w:rsidP="000E15B3">
      <w:r>
        <w:t>Une ambos discos con un volumen NTFS distribuido, de forma que exista una única unidad E. ¿Qué tamaño tiene la nueva unidad?</w:t>
      </w:r>
    </w:p>
    <w:p w14:paraId="5039905C" w14:textId="77777777" w:rsidR="00E8320E" w:rsidRDefault="00E8320E" w:rsidP="000E15B3"/>
    <w:p w14:paraId="4B640BC3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7941C39A" wp14:editId="50983F3E">
            <wp:extent cx="6371590" cy="488251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8B9" w14:textId="77777777" w:rsidR="00E8320E" w:rsidRDefault="00E8320E" w:rsidP="000E15B3"/>
    <w:p w14:paraId="7BD545B9" w14:textId="77777777" w:rsidR="00E8320E" w:rsidRDefault="00E8320E" w:rsidP="000E15B3">
      <w:r>
        <w:t>Para unir dos discos crearemos un Nuevo volumen distribuido …</w:t>
      </w:r>
    </w:p>
    <w:p w14:paraId="3FE0C637" w14:textId="77777777" w:rsidR="00E8320E" w:rsidRDefault="00E8320E" w:rsidP="000E15B3"/>
    <w:p w14:paraId="2D20F723" w14:textId="77777777" w:rsidR="00E8320E" w:rsidRDefault="00E8320E" w:rsidP="000E15B3">
      <w:r w:rsidRPr="00E8320E">
        <w:rPr>
          <w:noProof/>
        </w:rPr>
        <w:lastRenderedPageBreak/>
        <w:drawing>
          <wp:inline distT="0" distB="0" distL="0" distR="0" wp14:anchorId="18736AD1" wp14:editId="04FB0D52">
            <wp:extent cx="6371590" cy="471868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44F" w14:textId="77777777" w:rsidR="00E8320E" w:rsidRDefault="00E8320E" w:rsidP="000E15B3"/>
    <w:p w14:paraId="29D31630" w14:textId="77777777" w:rsidR="00E8320E" w:rsidRDefault="00E8320E" w:rsidP="000E15B3">
      <w:r>
        <w:t>Como podemos observar la capacidad del nuevo volumen E es de 7,96GB.</w:t>
      </w:r>
    </w:p>
    <w:p w14:paraId="220700F6" w14:textId="77777777" w:rsidR="000E15B3" w:rsidRPr="000E15B3" w:rsidRDefault="000E15B3" w:rsidP="000E15B3"/>
    <w:p w14:paraId="01BCA8D3" w14:textId="77777777" w:rsidR="000E15B3" w:rsidRDefault="000E15B3" w:rsidP="000E15B3">
      <w:pPr>
        <w:pStyle w:val="Ttulo3"/>
      </w:pPr>
      <w:bookmarkStart w:id="12" w:name="_Toc158888268"/>
      <w:r>
        <w:t>Tarea 9</w:t>
      </w:r>
      <w:bookmarkEnd w:id="12"/>
    </w:p>
    <w:p w14:paraId="3DA556C2" w14:textId="77777777" w:rsidR="000E15B3" w:rsidRDefault="000E15B3" w:rsidP="000E15B3">
      <w:r>
        <w:t>Elimina el volumen distribuido y une de nuevo ambos discos del volumen distribuido NTFS en un volumen reflejado (RAID1). ¿Qué tamaño tiene la nueva unidad?</w:t>
      </w:r>
    </w:p>
    <w:p w14:paraId="0AFE1B7C" w14:textId="77777777" w:rsidR="00F37F7C" w:rsidRDefault="00F37F7C" w:rsidP="000E15B3"/>
    <w:p w14:paraId="517127B5" w14:textId="77777777" w:rsidR="00F37F7C" w:rsidRDefault="00F37F7C" w:rsidP="000E15B3">
      <w:r>
        <w:t xml:space="preserve">Eliminamos otra vez las unidades </w:t>
      </w:r>
    </w:p>
    <w:p w14:paraId="7D0D256A" w14:textId="77777777" w:rsidR="00F37F7C" w:rsidRDefault="00F37F7C" w:rsidP="000E15B3">
      <w:pPr>
        <w:rPr>
          <w:u w:val="single"/>
        </w:rPr>
      </w:pPr>
      <w:r w:rsidRPr="00F37F7C">
        <w:rPr>
          <w:noProof/>
          <w:u w:val="single"/>
        </w:rPr>
        <w:lastRenderedPageBreak/>
        <w:drawing>
          <wp:inline distT="0" distB="0" distL="0" distR="0" wp14:anchorId="37D2D1DA" wp14:editId="407E0D72">
            <wp:extent cx="6371590" cy="506349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B77" w14:textId="77777777" w:rsidR="00F37F7C" w:rsidRDefault="00F37F7C" w:rsidP="000E15B3">
      <w:pPr>
        <w:rPr>
          <w:u w:val="single"/>
        </w:rPr>
      </w:pPr>
    </w:p>
    <w:p w14:paraId="3B990D17" w14:textId="77777777" w:rsidR="00F37F7C" w:rsidRDefault="00F37F7C" w:rsidP="000E15B3">
      <w:pPr>
        <w:rPr>
          <w:u w:val="single"/>
        </w:rPr>
      </w:pPr>
      <w:r w:rsidRPr="00F37F7C">
        <w:rPr>
          <w:noProof/>
          <w:u w:val="single"/>
        </w:rPr>
        <w:lastRenderedPageBreak/>
        <w:drawing>
          <wp:inline distT="0" distB="0" distL="0" distR="0" wp14:anchorId="5B53F3B0" wp14:editId="204C2DD5">
            <wp:extent cx="6371590" cy="49695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4BE" w14:textId="77777777" w:rsidR="00F37F7C" w:rsidRDefault="00F37F7C" w:rsidP="000E15B3">
      <w:pPr>
        <w:rPr>
          <w:u w:val="single"/>
        </w:rPr>
      </w:pPr>
    </w:p>
    <w:p w14:paraId="57FAE19C" w14:textId="77777777" w:rsidR="00F37F7C" w:rsidRDefault="00F37F7C" w:rsidP="000E15B3">
      <w:pPr>
        <w:rPr>
          <w:u w:val="single"/>
        </w:rPr>
      </w:pPr>
    </w:p>
    <w:p w14:paraId="4EAE0FC9" w14:textId="77777777" w:rsidR="00F37F7C" w:rsidRDefault="00F37F7C" w:rsidP="000E15B3">
      <w:pPr>
        <w:rPr>
          <w:u w:val="single"/>
        </w:rPr>
      </w:pPr>
      <w:r w:rsidRPr="00F37F7C">
        <w:rPr>
          <w:noProof/>
          <w:u w:val="single"/>
        </w:rPr>
        <w:lastRenderedPageBreak/>
        <w:drawing>
          <wp:inline distT="0" distB="0" distL="0" distR="0" wp14:anchorId="45B92E1F" wp14:editId="79762F40">
            <wp:extent cx="4715533" cy="3877216"/>
            <wp:effectExtent l="0" t="0" r="889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845D" w14:textId="77777777" w:rsidR="00F37F7C" w:rsidRDefault="00F37F7C" w:rsidP="000E15B3">
      <w:pPr>
        <w:rPr>
          <w:u w:val="single"/>
        </w:rPr>
      </w:pPr>
    </w:p>
    <w:p w14:paraId="57029E4E" w14:textId="77777777" w:rsidR="00F37F7C" w:rsidRDefault="00F37F7C" w:rsidP="000E15B3">
      <w:pPr>
        <w:rPr>
          <w:u w:val="single"/>
        </w:rPr>
      </w:pPr>
      <w:r w:rsidRPr="00F37F7C">
        <w:rPr>
          <w:noProof/>
          <w:u w:val="single"/>
        </w:rPr>
        <w:drawing>
          <wp:inline distT="0" distB="0" distL="0" distR="0" wp14:anchorId="724FE76D" wp14:editId="7E060A2F">
            <wp:extent cx="4725059" cy="3858163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EADC" w14:textId="77777777" w:rsidR="00F37F7C" w:rsidRDefault="00F37F7C" w:rsidP="000E15B3">
      <w:pPr>
        <w:rPr>
          <w:u w:val="single"/>
        </w:rPr>
      </w:pPr>
    </w:p>
    <w:p w14:paraId="3861A934" w14:textId="77777777" w:rsidR="00F37F7C" w:rsidRDefault="00F37F7C" w:rsidP="000E15B3">
      <w:pPr>
        <w:rPr>
          <w:u w:val="single"/>
        </w:rPr>
      </w:pPr>
      <w:r w:rsidRPr="00F37F7C">
        <w:rPr>
          <w:noProof/>
          <w:u w:val="single"/>
        </w:rPr>
        <w:lastRenderedPageBreak/>
        <w:drawing>
          <wp:inline distT="0" distB="0" distL="0" distR="0" wp14:anchorId="5CC13ECC" wp14:editId="5C6E5586">
            <wp:extent cx="6371590" cy="49034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AF9" w14:textId="77777777" w:rsidR="00F37F7C" w:rsidRDefault="00F37F7C" w:rsidP="000E15B3">
      <w:pPr>
        <w:rPr>
          <w:u w:val="single"/>
        </w:rPr>
      </w:pPr>
    </w:p>
    <w:p w14:paraId="753CD614" w14:textId="77777777" w:rsidR="00F37F7C" w:rsidRPr="00F37F7C" w:rsidRDefault="00F37F7C" w:rsidP="000E15B3">
      <w:r w:rsidRPr="00F37F7C">
        <w:t>La capa</w:t>
      </w:r>
      <w:r>
        <w:t>cidad de la nueva unidad es de 3,96GB debido a que el segundo volumen duplica los datos del disco 1, debido a que este es tolerante a fallos</w:t>
      </w:r>
    </w:p>
    <w:p w14:paraId="39EDC33D" w14:textId="77777777" w:rsidR="000E15B3" w:rsidRPr="000E15B3" w:rsidRDefault="000E15B3" w:rsidP="000E15B3"/>
    <w:p w14:paraId="7167CC4E" w14:textId="77777777" w:rsidR="00A23E8B" w:rsidRDefault="00A23E8B" w:rsidP="00A23E8B">
      <w:pPr>
        <w:pStyle w:val="Ttulo2"/>
        <w:numPr>
          <w:ilvl w:val="0"/>
          <w:numId w:val="1"/>
        </w:numPr>
      </w:pPr>
      <w:bookmarkStart w:id="13" w:name="_Toc158888269"/>
      <w:r>
        <w:t>Trasvase de discos entre máquinas con distintos operativos</w:t>
      </w:r>
      <w:bookmarkEnd w:id="13"/>
      <w:r>
        <w:t xml:space="preserve"> </w:t>
      </w:r>
    </w:p>
    <w:p w14:paraId="3615C1AD" w14:textId="77777777" w:rsidR="000E15B3" w:rsidRDefault="000E15B3" w:rsidP="000E15B3">
      <w:pPr>
        <w:pStyle w:val="Ttulo3"/>
      </w:pPr>
      <w:bookmarkStart w:id="14" w:name="_Toc158888270"/>
      <w:r>
        <w:t>Tarea 10</w:t>
      </w:r>
      <w:bookmarkEnd w:id="14"/>
    </w:p>
    <w:p w14:paraId="7BB3CEB4" w14:textId="77777777" w:rsidR="000E15B3" w:rsidRDefault="000E15B3" w:rsidP="000E15B3">
      <w:r>
        <w:t xml:space="preserve">Arranca la máquina Linux. Para que ésta reconozca la partición NFTS normalmente debemos instalar el driver ntfs-3g que se encuentra en el repositorio </w:t>
      </w:r>
      <w:proofErr w:type="spellStart"/>
      <w:r>
        <w:t>epel</w:t>
      </w:r>
      <w:proofErr w:type="spellEnd"/>
      <w:r>
        <w:t>.</w:t>
      </w:r>
    </w:p>
    <w:p w14:paraId="3C0DCCD2" w14:textId="77777777" w:rsidR="008E4033" w:rsidRDefault="008E4033" w:rsidP="000E15B3"/>
    <w:p w14:paraId="787770D3" w14:textId="77777777" w:rsidR="008E4033" w:rsidRDefault="008E4033" w:rsidP="000E15B3">
      <w:r w:rsidRPr="008E4033">
        <w:rPr>
          <w:noProof/>
        </w:rPr>
        <w:lastRenderedPageBreak/>
        <w:drawing>
          <wp:inline distT="0" distB="0" distL="0" distR="0" wp14:anchorId="6E2FC4C3" wp14:editId="4180274A">
            <wp:extent cx="6371590" cy="51587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3502" w14:textId="77777777" w:rsidR="008E4033" w:rsidRDefault="008E4033" w:rsidP="000E15B3"/>
    <w:p w14:paraId="696E45FF" w14:textId="77777777" w:rsidR="008E4033" w:rsidRDefault="008E4033" w:rsidP="000E15B3">
      <w:r>
        <w:t xml:space="preserve">Como podemos observar, hemos creado una unidad en Windows Server NTFS que tendrá un archivo </w:t>
      </w:r>
      <w:proofErr w:type="spellStart"/>
      <w:r>
        <w:t>txt</w:t>
      </w:r>
      <w:proofErr w:type="spellEnd"/>
      <w:r>
        <w:t xml:space="preserve"> llamado Bienvenido</w:t>
      </w:r>
    </w:p>
    <w:p w14:paraId="46803149" w14:textId="77777777" w:rsidR="008E4033" w:rsidRDefault="008E4033" w:rsidP="000E15B3"/>
    <w:p w14:paraId="3EEF9BB4" w14:textId="77777777" w:rsidR="008E4033" w:rsidRDefault="008E4033" w:rsidP="000E15B3">
      <w:r w:rsidRPr="008E4033">
        <w:rPr>
          <w:noProof/>
        </w:rPr>
        <w:lastRenderedPageBreak/>
        <w:drawing>
          <wp:inline distT="0" distB="0" distL="0" distR="0" wp14:anchorId="048A0654" wp14:editId="7BBF7A34">
            <wp:extent cx="6371590" cy="53009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E99" w14:textId="77777777" w:rsidR="008E4033" w:rsidRDefault="008E4033" w:rsidP="000E15B3"/>
    <w:p w14:paraId="58494DC4" w14:textId="77777777" w:rsidR="008E4033" w:rsidRDefault="008E4033" w:rsidP="000E15B3">
      <w:r>
        <w:t>Añadimos en nuestra máquina Linux la unidad de Windows Server</w:t>
      </w:r>
    </w:p>
    <w:p w14:paraId="0F393C29" w14:textId="77777777" w:rsidR="008E4033" w:rsidRDefault="008E4033" w:rsidP="000E15B3"/>
    <w:p w14:paraId="21C5B036" w14:textId="77777777" w:rsidR="008E4033" w:rsidRDefault="008E4033" w:rsidP="000E15B3">
      <w:r w:rsidRPr="008E4033">
        <w:rPr>
          <w:noProof/>
        </w:rPr>
        <w:lastRenderedPageBreak/>
        <w:drawing>
          <wp:inline distT="0" distB="0" distL="0" distR="0" wp14:anchorId="4E8B417A" wp14:editId="1AF85882">
            <wp:extent cx="6371590" cy="42221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CDC0" w14:textId="77777777" w:rsidR="008E4033" w:rsidRDefault="008E4033" w:rsidP="000E15B3"/>
    <w:p w14:paraId="51B31930" w14:textId="77777777" w:rsidR="008E4033" w:rsidRDefault="008E4033" w:rsidP="000E15B3">
      <w:r w:rsidRPr="008E4033">
        <w:rPr>
          <w:noProof/>
        </w:rPr>
        <w:lastRenderedPageBreak/>
        <w:drawing>
          <wp:inline distT="0" distB="0" distL="0" distR="0" wp14:anchorId="59DF8B75" wp14:editId="7CB359BA">
            <wp:extent cx="6371590" cy="62045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297E" w14:textId="77777777" w:rsidR="008E4033" w:rsidRDefault="008E4033" w:rsidP="000E15B3"/>
    <w:p w14:paraId="7276A58E" w14:textId="77777777" w:rsidR="008E4033" w:rsidRDefault="008E4033" w:rsidP="000E15B3"/>
    <w:p w14:paraId="4CBA302C" w14:textId="77777777" w:rsidR="008E4033" w:rsidRDefault="008E4033" w:rsidP="000E15B3">
      <w:r w:rsidRPr="008E4033">
        <w:rPr>
          <w:noProof/>
        </w:rPr>
        <w:lastRenderedPageBreak/>
        <w:drawing>
          <wp:inline distT="0" distB="0" distL="0" distR="0" wp14:anchorId="1143366E" wp14:editId="2A8EAA91">
            <wp:extent cx="6371590" cy="50609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DDEE" w14:textId="77777777" w:rsidR="000E15B3" w:rsidRPr="000E15B3" w:rsidRDefault="000E15B3" w:rsidP="000E15B3"/>
    <w:p w14:paraId="570CB40C" w14:textId="77777777" w:rsidR="000E15B3" w:rsidRDefault="000E15B3" w:rsidP="000E15B3">
      <w:pPr>
        <w:pStyle w:val="Ttulo3"/>
      </w:pPr>
      <w:bookmarkStart w:id="15" w:name="_Toc158888271"/>
      <w:r>
        <w:t>Tarea 11</w:t>
      </w:r>
      <w:bookmarkEnd w:id="15"/>
    </w:p>
    <w:p w14:paraId="1D64203B" w14:textId="77777777" w:rsidR="000E15B3" w:rsidRDefault="000E15B3" w:rsidP="000E15B3">
      <w:r>
        <w:t>Comprueba que Linux cuenta con una nueva unidad, y que ésta posee una partición NTFS. Móntala ahora en la carpeta prueba</w:t>
      </w:r>
    </w:p>
    <w:p w14:paraId="2535322E" w14:textId="77777777" w:rsidR="008E4033" w:rsidRDefault="008E4033" w:rsidP="000E15B3"/>
    <w:p w14:paraId="04D2D1C7" w14:textId="77777777" w:rsidR="008E4033" w:rsidRDefault="00F92A56" w:rsidP="000E15B3">
      <w:r w:rsidRPr="00F92A56">
        <w:rPr>
          <w:noProof/>
        </w:rPr>
        <w:drawing>
          <wp:inline distT="0" distB="0" distL="0" distR="0" wp14:anchorId="2BDC4E67" wp14:editId="456E03BD">
            <wp:extent cx="6371590" cy="23107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6236" w14:textId="77777777" w:rsidR="00F92A56" w:rsidRDefault="00F92A56" w:rsidP="000E15B3"/>
    <w:p w14:paraId="23B27DD2" w14:textId="77777777" w:rsidR="00F92A56" w:rsidRDefault="00F92A56" w:rsidP="000E15B3">
      <w:r w:rsidRPr="00F92A56">
        <w:rPr>
          <w:noProof/>
        </w:rPr>
        <w:lastRenderedPageBreak/>
        <w:drawing>
          <wp:inline distT="0" distB="0" distL="0" distR="0" wp14:anchorId="3F8A6FFA" wp14:editId="3C64BA50">
            <wp:extent cx="6371590" cy="33178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57FC" w14:textId="77777777" w:rsidR="000E15B3" w:rsidRPr="000E15B3" w:rsidRDefault="000E15B3" w:rsidP="000E15B3"/>
    <w:p w14:paraId="05FB1F10" w14:textId="77777777" w:rsidR="000E15B3" w:rsidRDefault="000E15B3" w:rsidP="000E15B3">
      <w:pPr>
        <w:pStyle w:val="Ttulo3"/>
      </w:pPr>
      <w:bookmarkStart w:id="16" w:name="_Toc158888272"/>
      <w:r>
        <w:t>Tarea 12</w:t>
      </w:r>
      <w:bookmarkEnd w:id="16"/>
    </w:p>
    <w:p w14:paraId="0DE36B5A" w14:textId="10749A8B" w:rsidR="000E15B3" w:rsidRDefault="000E15B3" w:rsidP="000E15B3">
      <w:r>
        <w:t>¿Qué otras particiones se encuentran en el disco 1? Anota en la memoria cuánto ocupan y de qué tipo son. ¿Son necesarias?</w:t>
      </w:r>
    </w:p>
    <w:p w14:paraId="64598210" w14:textId="58DF8929" w:rsidR="00AB7AE4" w:rsidRDefault="00AB7AE4" w:rsidP="000E15B3"/>
    <w:p w14:paraId="129DD293" w14:textId="1A36051F" w:rsidR="00AB7AE4" w:rsidRDefault="00AB7AE4" w:rsidP="000E15B3">
      <w:pPr>
        <w:rPr>
          <w:u w:val="single"/>
        </w:rPr>
      </w:pPr>
      <w:r w:rsidRPr="00AB7AE4">
        <w:rPr>
          <w:u w:val="single"/>
        </w:rPr>
        <w:drawing>
          <wp:inline distT="0" distB="0" distL="0" distR="0" wp14:anchorId="503F336B" wp14:editId="3BDD1E39">
            <wp:extent cx="6371590" cy="5651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2EFC" w14:textId="77777777" w:rsidR="00AB7AE4" w:rsidRDefault="00AB7AE4" w:rsidP="000E15B3">
      <w:pPr>
        <w:rPr>
          <w:u w:val="single"/>
        </w:rPr>
      </w:pPr>
    </w:p>
    <w:p w14:paraId="566BFEB6" w14:textId="617D2D0C" w:rsidR="00AB7AE4" w:rsidRPr="00AB7AE4" w:rsidRDefault="00AB7AE4" w:rsidP="000E15B3">
      <w:r w:rsidRPr="00AB7AE4">
        <w:t>Hay otra partición que es necesaria para inicializar el sistema, pero es propia de Windows</w:t>
      </w:r>
    </w:p>
    <w:p w14:paraId="3D0F363C" w14:textId="0BA0745E" w:rsidR="00AB7AE4" w:rsidRDefault="00AB7AE4" w:rsidP="000E15B3">
      <w:pPr>
        <w:rPr>
          <w:u w:val="single"/>
        </w:rPr>
      </w:pPr>
    </w:p>
    <w:p w14:paraId="259CE216" w14:textId="1288BCBD" w:rsidR="00AB7AE4" w:rsidRPr="000E15B3" w:rsidRDefault="00AB7AE4" w:rsidP="000E15B3">
      <w:pPr>
        <w:rPr>
          <w:u w:val="single"/>
        </w:rPr>
      </w:pPr>
    </w:p>
    <w:p w14:paraId="689A1A8F" w14:textId="77777777" w:rsidR="00A23E8B" w:rsidRPr="00A23E8B" w:rsidRDefault="00A23E8B" w:rsidP="00A23E8B">
      <w:pPr>
        <w:pStyle w:val="Ttulo"/>
      </w:pPr>
    </w:p>
    <w:sectPr w:rsidR="00A23E8B" w:rsidRPr="00A23E8B" w:rsidSect="00AB02A7">
      <w:headerReference w:type="default" r:id="rId46"/>
      <w:footerReference w:type="default" r:id="rId4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2136E" w14:textId="77777777" w:rsidR="00380570" w:rsidRDefault="00380570">
      <w:r>
        <w:separator/>
      </w:r>
    </w:p>
    <w:p w14:paraId="4470213A" w14:textId="77777777" w:rsidR="00380570" w:rsidRDefault="00380570"/>
  </w:endnote>
  <w:endnote w:type="continuationSeparator" w:id="0">
    <w:p w14:paraId="1CB785BD" w14:textId="77777777" w:rsidR="00380570" w:rsidRDefault="00380570">
      <w:r>
        <w:continuationSeparator/>
      </w:r>
    </w:p>
    <w:p w14:paraId="47926B11" w14:textId="77777777" w:rsidR="00380570" w:rsidRDefault="003805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8ACAB3A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8C2249">
          <w:rPr>
            <w:noProof/>
            <w:lang w:bidi="es-ES"/>
          </w:rPr>
          <w:t>27</w:t>
        </w:r>
        <w:r>
          <w:rPr>
            <w:noProof/>
            <w:lang w:bidi="es-ES"/>
          </w:rPr>
          <w:fldChar w:fldCharType="end"/>
        </w:r>
      </w:p>
    </w:sdtContent>
  </w:sdt>
  <w:p w14:paraId="333183B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62347" w14:textId="77777777" w:rsidR="00380570" w:rsidRDefault="00380570">
      <w:r>
        <w:separator/>
      </w:r>
    </w:p>
    <w:p w14:paraId="53D40593" w14:textId="77777777" w:rsidR="00380570" w:rsidRDefault="00380570"/>
  </w:footnote>
  <w:footnote w:type="continuationSeparator" w:id="0">
    <w:p w14:paraId="07E6CDBE" w14:textId="77777777" w:rsidR="00380570" w:rsidRDefault="00380570">
      <w:r>
        <w:continuationSeparator/>
      </w:r>
    </w:p>
    <w:p w14:paraId="3C6FB6BC" w14:textId="77777777" w:rsidR="00380570" w:rsidRDefault="003805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39D865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A0D1CD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D38259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D0A72"/>
    <w:multiLevelType w:val="hybridMultilevel"/>
    <w:tmpl w:val="377C187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58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E8B"/>
    <w:rsid w:val="0002482E"/>
    <w:rsid w:val="00050324"/>
    <w:rsid w:val="000747A0"/>
    <w:rsid w:val="000A0150"/>
    <w:rsid w:val="000E15B3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0570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8C2249"/>
    <w:rsid w:val="008E4033"/>
    <w:rsid w:val="00903C32"/>
    <w:rsid w:val="00916B16"/>
    <w:rsid w:val="009173B9"/>
    <w:rsid w:val="0093335D"/>
    <w:rsid w:val="0093613E"/>
    <w:rsid w:val="00943026"/>
    <w:rsid w:val="00966B81"/>
    <w:rsid w:val="00977F79"/>
    <w:rsid w:val="009C2C3D"/>
    <w:rsid w:val="009C7720"/>
    <w:rsid w:val="00A23AFA"/>
    <w:rsid w:val="00A23E8B"/>
    <w:rsid w:val="00A31B3E"/>
    <w:rsid w:val="00A532F3"/>
    <w:rsid w:val="00A8489E"/>
    <w:rsid w:val="00AB02A7"/>
    <w:rsid w:val="00AB7AE4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8320E"/>
    <w:rsid w:val="00EF555B"/>
    <w:rsid w:val="00F027BB"/>
    <w:rsid w:val="00F11DCF"/>
    <w:rsid w:val="00F162EA"/>
    <w:rsid w:val="00F320C3"/>
    <w:rsid w:val="00F37F7C"/>
    <w:rsid w:val="00F52D27"/>
    <w:rsid w:val="00F83527"/>
    <w:rsid w:val="00F92A56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7FB412C"/>
  <w15:docId w15:val="{12415FBF-1B4F-46FE-BA2F-D638837A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A23E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9C2C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A23E8B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23E8B"/>
    <w:pPr>
      <w:spacing w:after="100" w:line="259" w:lineRule="auto"/>
      <w:ind w:left="220"/>
    </w:pPr>
    <w:rPr>
      <w:rFonts w:cs="Times New Roman"/>
      <w:b w:val="0"/>
      <w:color w:val="auto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3E8B"/>
    <w:pPr>
      <w:spacing w:after="100" w:line="259" w:lineRule="auto"/>
    </w:pPr>
    <w:rPr>
      <w:rFonts w:cs="Times New Roman"/>
      <w:b w:val="0"/>
      <w:color w:val="auto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23E8B"/>
    <w:pPr>
      <w:spacing w:after="100" w:line="259" w:lineRule="auto"/>
      <w:ind w:left="440"/>
    </w:pPr>
    <w:rPr>
      <w:rFonts w:cs="Times New Roman"/>
      <w:b w:val="0"/>
      <w:color w:val="auto"/>
      <w:sz w:val="22"/>
      <w:lang w:eastAsia="es-ES"/>
    </w:rPr>
  </w:style>
  <w:style w:type="paragraph" w:styleId="Descripcin">
    <w:name w:val="caption"/>
    <w:basedOn w:val="Normal"/>
    <w:next w:val="Normal"/>
    <w:uiPriority w:val="99"/>
    <w:unhideWhenUsed/>
    <w:rsid w:val="00A23E8B"/>
    <w:pPr>
      <w:spacing w:after="200" w:line="240" w:lineRule="auto"/>
    </w:pPr>
    <w:rPr>
      <w:i/>
      <w:iCs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5"/>
    <w:rsid w:val="00A23E8B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0E15B3"/>
    <w:rPr>
      <w:color w:val="3592C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1"/>
    <w:rsid w:val="009C2C3D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_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0B8BC25F7B405EA1720A26E7EA3D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63717-435F-4859-A290-E0BED9BDB5DC}"/>
      </w:docPartPr>
      <w:docPartBody>
        <w:p w:rsidR="0056733F" w:rsidRDefault="00A528D4">
          <w:pPr>
            <w:pStyle w:val="6D0B8BC25F7B405EA1720A26E7EA3D39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febrero 15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9423CB76D4A249BC88175A21E3A96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0289F6-E09D-4249-94C6-7CF486EC8819}"/>
      </w:docPartPr>
      <w:docPartBody>
        <w:p w:rsidR="0056733F" w:rsidRDefault="00A528D4">
          <w:pPr>
            <w:pStyle w:val="9423CB76D4A249BC88175A21E3A96FBC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01385E8DF36F4A23A91A9287AE68D6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20D292-428E-41E2-989A-766457D2F2AD}"/>
      </w:docPartPr>
      <w:docPartBody>
        <w:p w:rsidR="0056733F" w:rsidRDefault="00A528D4">
          <w:pPr>
            <w:pStyle w:val="01385E8DF36F4A23A91A9287AE68D6C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193"/>
    <w:rsid w:val="00214193"/>
    <w:rsid w:val="0056733F"/>
    <w:rsid w:val="00A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6D0B8BC25F7B405EA1720A26E7EA3D39">
    <w:name w:val="6D0B8BC25F7B405EA1720A26E7EA3D39"/>
  </w:style>
  <w:style w:type="paragraph" w:customStyle="1" w:styleId="9423CB76D4A249BC88175A21E3A96FBC">
    <w:name w:val="9423CB76D4A249BC88175A21E3A96FBC"/>
  </w:style>
  <w:style w:type="paragraph" w:customStyle="1" w:styleId="01385E8DF36F4A23A91A9287AE68D6C9">
    <w:name w:val="01385E8DF36F4A23A91A9287AE68D6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AAC4E-273D-4ACB-8888-2BD6B8E6C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114</TotalTime>
  <Pages>27</Pages>
  <Words>752</Words>
  <Characters>4140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 Vivancos Yagües</dc:creator>
  <cp:keywords/>
  <cp:lastModifiedBy>Eric</cp:lastModifiedBy>
  <cp:revision>3</cp:revision>
  <cp:lastPrinted>2006-08-01T17:47:00Z</cp:lastPrinted>
  <dcterms:created xsi:type="dcterms:W3CDTF">2024-02-15T08:18:00Z</dcterms:created>
  <dcterms:modified xsi:type="dcterms:W3CDTF">2024-02-15T10:17:00Z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