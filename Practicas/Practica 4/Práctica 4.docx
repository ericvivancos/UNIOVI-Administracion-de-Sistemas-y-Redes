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noProof/>
          <w:color w:val="FF0000"/>
        </w:rPr>
        <w:id w:val="870037390"/>
        <w:docPartObj>
          <w:docPartGallery w:val="Cover Pages"/>
          <w:docPartUnique/>
        </w:docPartObj>
      </w:sdtPr>
      <w:sdtEndPr>
        <w:rPr>
          <w:color w:val="082A75" w:themeColor="text2"/>
        </w:rPr>
      </w:sdtEndPr>
      <w:sdtContent>
        <w:p w14:paraId="2ABD8BE0" w14:textId="0D0795B6" w:rsidR="00003333" w:rsidRDefault="00003333" w:rsidP="00386518">
          <w:pPr>
            <w:rPr>
              <w:noProof/>
              <w:color w:val="FF0000"/>
            </w:rPr>
          </w:pPr>
          <w:r>
            <w:rPr>
              <w:noProof/>
              <w:color w:val="FF0000"/>
              <w:lang w:eastAsia="es-ES"/>
            </w:rPr>
            <w:drawing>
              <wp:anchor distT="0" distB="0" distL="114300" distR="114300" simplePos="0" relativeHeight="251663360" behindDoc="1" locked="0" layoutInCell="1" allowOverlap="1" wp14:anchorId="44D83196" wp14:editId="7B2C820F">
                <wp:simplePos x="0" y="0"/>
                <wp:positionH relativeFrom="page">
                  <wp:posOffset>-618844</wp:posOffset>
                </wp:positionH>
                <wp:positionV relativeFrom="paragraph">
                  <wp:posOffset>-552450</wp:posOffset>
                </wp:positionV>
                <wp:extent cx="8861780" cy="11468100"/>
                <wp:effectExtent l="0" t="0" r="0" b="0"/>
                <wp:wrapNone/>
                <wp:docPr id="1" name="Picture 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0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61780" cy="11468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color w:val="FF0000"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4003F0FA" wp14:editId="64484DD6">
                    <wp:simplePos x="0" y="0"/>
                    <wp:positionH relativeFrom="margin">
                      <wp:posOffset>493395</wp:posOffset>
                    </wp:positionH>
                    <wp:positionV relativeFrom="margin">
                      <wp:posOffset>1765935</wp:posOffset>
                    </wp:positionV>
                    <wp:extent cx="6589395" cy="1259840"/>
                    <wp:effectExtent l="0" t="3810" r="3810" b="3175"/>
                    <wp:wrapNone/>
                    <wp:docPr id="14" name="Cuadro de texto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89395" cy="1259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F16905" w14:textId="3FD376DD" w:rsidR="00003333" w:rsidRPr="00846B5E" w:rsidRDefault="00F21298" w:rsidP="00386518">
                                <w:pPr>
                                  <w:rPr>
                                    <w:rFonts w:ascii="Roboto" w:hAnsi="Roboto" w:cs="Poppins"/>
                                    <w:b w:val="0"/>
                                    <w:bCs/>
                                    <w:color w:val="F2F2F2" w:themeColor="background1" w:themeShade="F2"/>
                                    <w:sz w:val="140"/>
                                    <w:szCs w:val="140"/>
                                    <w:lang w:val="es-DO"/>
                                  </w:rPr>
                                </w:pPr>
                                <w:r>
                                  <w:rPr>
                                    <w:rFonts w:ascii="Roboto" w:hAnsi="Roboto" w:cs="Poppins"/>
                                    <w:b w:val="0"/>
                                    <w:bCs/>
                                    <w:color w:val="F2F2F2" w:themeColor="background1" w:themeShade="F2"/>
                                    <w:sz w:val="140"/>
                                    <w:szCs w:val="140"/>
                                    <w:lang w:val="es-DO"/>
                                  </w:rPr>
                                  <w:t>Práctica 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003F0F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" o:spid="_x0000_s1026" type="#_x0000_t202" style="position:absolute;margin-left:38.85pt;margin-top:139.05pt;width:518.85pt;height:99.2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" filled="f" stroked="f">
                    <v:textbox>
                      <w:txbxContent>
                        <w:p w14:paraId="02F16905" w14:textId="3FD376DD" w:rsidR="00003333" w:rsidRPr="00846B5E" w:rsidRDefault="00F21298" w:rsidP="00386518">
                          <w:pPr>
                            <w:rPr>
                              <w:rFonts w:ascii="Roboto" w:hAnsi="Roboto" w:cs="Poppins"/>
                              <w:b w:val="0"/>
                              <w:bCs/>
                              <w:color w:val="F2F2F2" w:themeColor="background1" w:themeShade="F2"/>
                              <w:sz w:val="140"/>
                              <w:szCs w:val="140"/>
                              <w:lang w:val="es-DO"/>
                            </w:rPr>
                          </w:pPr>
                          <w:r>
                            <w:rPr>
                              <w:rFonts w:ascii="Roboto" w:hAnsi="Roboto" w:cs="Poppins"/>
                              <w:b w:val="0"/>
                              <w:bCs/>
                              <w:color w:val="F2F2F2" w:themeColor="background1" w:themeShade="F2"/>
                              <w:sz w:val="140"/>
                              <w:szCs w:val="140"/>
                              <w:lang w:val="es-DO"/>
                            </w:rPr>
                            <w:t>Práctica 4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color w:val="FF0000"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2775DDA9" wp14:editId="79A816B9">
                    <wp:simplePos x="0" y="0"/>
                    <wp:positionH relativeFrom="margin">
                      <wp:posOffset>666750</wp:posOffset>
                    </wp:positionH>
                    <wp:positionV relativeFrom="paragraph">
                      <wp:posOffset>1350645</wp:posOffset>
                    </wp:positionV>
                    <wp:extent cx="3568700" cy="732790"/>
                    <wp:effectExtent l="0" t="0" r="3175" b="2540"/>
                    <wp:wrapNone/>
                    <wp:docPr id="10" name="Cuadro de texto 1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568700" cy="7327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41566B" w14:textId="77777777" w:rsidR="00003333" w:rsidRPr="00D96B5E" w:rsidRDefault="00003333" w:rsidP="00386518">
                                <w:pPr>
                                  <w:rPr>
                                    <w:rFonts w:ascii="Roboto" w:hAnsi="Roboto" w:cs="Poppins"/>
                                    <w:b w:val="0"/>
                                    <w:bCs/>
                                    <w:color w:val="467BCA"/>
                                    <w:sz w:val="56"/>
                                    <w:szCs w:val="56"/>
                                    <w:lang w:val="es-MX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775DDA9" id="Cuadro de texto 10" o:spid="_x0000_s1027" type="#_x0000_t202" style="position:absolute;margin-left:52.5pt;margin-top:106.35pt;width:281pt;height:57.7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" filled="f" fillcolor="#923743" stroked="f">
                    <v:textbox inset="0,0,0,0">
                      <w:txbxContent>
                        <w:p w14:paraId="1941566B" w14:textId="77777777" w:rsidR="00003333" w:rsidRPr="00D96B5E" w:rsidRDefault="00003333" w:rsidP="00386518">
                          <w:pPr>
                            <w:rPr>
                              <w:rFonts w:ascii="Roboto" w:hAnsi="Roboto" w:cs="Poppins"/>
                              <w:b w:val="0"/>
                              <w:bCs/>
                              <w:color w:val="467BCA"/>
                              <w:sz w:val="56"/>
                              <w:szCs w:val="56"/>
                              <w:lang w:val="es-MX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BE762D">
            <w:rPr>
              <w:noProof/>
              <w:color w:val="FF0000"/>
            </w:rPr>
            <w:softHyphen/>
          </w:r>
        </w:p>
        <w:p w14:paraId="44ABE26C" w14:textId="77777777" w:rsidR="00003333" w:rsidRDefault="00003333" w:rsidP="00386518">
          <w:pPr>
            <w:rPr>
              <w:noProof/>
              <w:color w:val="FF0000"/>
            </w:rPr>
          </w:pPr>
        </w:p>
        <w:p w14:paraId="111A1F1B" w14:textId="77777777" w:rsidR="00003333" w:rsidRDefault="00003333" w:rsidP="00386518">
          <w:pPr>
            <w:rPr>
              <w:noProof/>
              <w:color w:val="FF0000"/>
            </w:rPr>
          </w:pPr>
        </w:p>
        <w:p w14:paraId="3228086E" w14:textId="47BB0C96" w:rsidR="00003333" w:rsidRPr="00BE762D" w:rsidRDefault="00003333" w:rsidP="00386518">
          <w:pPr>
            <w:rPr>
              <w:color w:val="FF0000"/>
            </w:rPr>
          </w:pPr>
        </w:p>
        <w:p w14:paraId="57F83C2A" w14:textId="27AC0335" w:rsidR="00D077E9" w:rsidRDefault="00003333" w:rsidP="00CA4AB6">
          <w:pPr>
            <w:spacing w:after="200"/>
            <w:rPr>
              <w:noProof/>
            </w:rPr>
          </w:pPr>
          <w:r>
            <w:rPr>
              <w:noProof/>
              <w:color w:val="FF0000"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6FC56645" wp14:editId="242A912A">
                    <wp:simplePos x="0" y="0"/>
                    <wp:positionH relativeFrom="margin">
                      <wp:posOffset>2165350</wp:posOffset>
                    </wp:positionH>
                    <wp:positionV relativeFrom="margin">
                      <wp:posOffset>4615180</wp:posOffset>
                    </wp:positionV>
                    <wp:extent cx="2183765" cy="1169670"/>
                    <wp:effectExtent l="0" t="0" r="0" b="1905"/>
                    <wp:wrapNone/>
                    <wp:docPr id="9" name="Cuadro de texto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183765" cy="11696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7C3728" w14:textId="77777777" w:rsidR="00003333" w:rsidRPr="00B32657" w:rsidRDefault="00003333" w:rsidP="00386518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b w:val="0"/>
                                    <w:bCs/>
                                    <w:color w:val="D9D9D9" w:themeColor="background1" w:themeShade="D9"/>
                                    <w:sz w:val="104"/>
                                    <w:szCs w:val="104"/>
                                    <w:lang w:val="es-MX"/>
                                  </w:rPr>
                                </w:pPr>
                                <w:r w:rsidRPr="00B32657">
                                  <w:rPr>
                                    <w:rFonts w:ascii="Poppins" w:eastAsia="SimSun" w:hAnsi="Poppins" w:cs="Poppins"/>
                                    <w:bCs/>
                                    <w:color w:val="D9D9D9" w:themeColor="background1" w:themeShade="D9"/>
                                    <w:sz w:val="104"/>
                                    <w:szCs w:val="104"/>
                                    <w:lang w:val="es-MX"/>
                                  </w:rPr>
                                  <w:t>20</w:t>
                                </w:r>
                                <w:r>
                                  <w:rPr>
                                    <w:rFonts w:ascii="Poppins" w:eastAsia="SimSun" w:hAnsi="Poppins" w:cs="Poppins"/>
                                    <w:b w:val="0"/>
                                    <w:bCs/>
                                    <w:color w:val="D9D9D9" w:themeColor="background1" w:themeShade="D9"/>
                                    <w:sz w:val="104"/>
                                    <w:szCs w:val="104"/>
                                    <w:lang w:val="es-MX"/>
                                  </w:rPr>
                                  <w:t>24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FC56645" id="Cuadro de texto 9" o:spid="_x0000_s1028" type="#_x0000_t202" style="position:absolute;margin-left:170.5pt;margin-top:363.4pt;width:171.95pt;height:92.1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" filled="f" fillcolor="#923743" stroked="f">
                    <v:textbox inset="0,0,0,0">
                      <w:txbxContent>
                        <w:p w14:paraId="737C3728" w14:textId="77777777" w:rsidR="00003333" w:rsidRPr="00B32657" w:rsidRDefault="00003333" w:rsidP="00386518">
                          <w:pPr>
                            <w:jc w:val="center"/>
                            <w:rPr>
                              <w:rFonts w:ascii="Poppins" w:hAnsi="Poppins" w:cs="Poppins"/>
                              <w:b w:val="0"/>
                              <w:bCs/>
                              <w:color w:val="D9D9D9" w:themeColor="background1" w:themeShade="D9"/>
                              <w:sz w:val="104"/>
                              <w:szCs w:val="104"/>
                              <w:lang w:val="es-MX"/>
                            </w:rPr>
                          </w:pPr>
                          <w:r w:rsidRPr="00B32657">
                            <w:rPr>
                              <w:rFonts w:ascii="Poppins" w:eastAsia="SimSun" w:hAnsi="Poppins" w:cs="Poppins"/>
                              <w:bCs/>
                              <w:color w:val="D9D9D9" w:themeColor="background1" w:themeShade="D9"/>
                              <w:sz w:val="104"/>
                              <w:szCs w:val="104"/>
                              <w:lang w:val="es-MX"/>
                            </w:rPr>
                            <w:t>20</w:t>
                          </w:r>
                          <w:r>
                            <w:rPr>
                              <w:rFonts w:ascii="Poppins" w:eastAsia="SimSun" w:hAnsi="Poppins" w:cs="Poppins"/>
                              <w:b w:val="0"/>
                              <w:bCs/>
                              <w:color w:val="D9D9D9" w:themeColor="background1" w:themeShade="D9"/>
                              <w:sz w:val="104"/>
                              <w:szCs w:val="104"/>
                              <w:lang w:val="es-MX"/>
                            </w:rPr>
                            <w:t>24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color w:val="FF0000"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72408C58" wp14:editId="44E90575">
                    <wp:simplePos x="0" y="0"/>
                    <wp:positionH relativeFrom="margin">
                      <wp:posOffset>1918335</wp:posOffset>
                    </wp:positionH>
                    <wp:positionV relativeFrom="paragraph">
                      <wp:posOffset>6310630</wp:posOffset>
                    </wp:positionV>
                    <wp:extent cx="4488180" cy="1381760"/>
                    <wp:effectExtent l="3810" t="3175" r="3810" b="0"/>
                    <wp:wrapNone/>
                    <wp:docPr id="13" name="Cuadro de texto 1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488180" cy="13817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56935A" w14:textId="77777777" w:rsidR="00003333" w:rsidRPr="00A15EEE" w:rsidRDefault="00003333" w:rsidP="00386518">
                                <w:pPr>
                                  <w:spacing w:line="240" w:lineRule="auto"/>
                                  <w:jc w:val="right"/>
                                  <w:rPr>
                                    <w:rFonts w:cstheme="minorHAnsi"/>
                                    <w:color w:val="A6A6A6" w:themeColor="background1" w:themeShade="A6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A6A6A6" w:themeColor="background1" w:themeShade="A6"/>
                                    <w:sz w:val="32"/>
                                    <w:szCs w:val="32"/>
                                  </w:rPr>
                                  <w:t>Administración de Sistemas y Redes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2408C58" id="Cuadro de texto 13" o:spid="_x0000_s1029" type="#_x0000_t202" style="position:absolute;margin-left:151.05pt;margin-top:496.9pt;width:353.4pt;height:108.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" filled="f" fillcolor="#923743" stroked="f">
                    <v:textbox inset="0,0,0,0">
                      <w:txbxContent>
                        <w:p w14:paraId="0256935A" w14:textId="77777777" w:rsidR="00003333" w:rsidRPr="00A15EEE" w:rsidRDefault="00003333" w:rsidP="00386518">
                          <w:pPr>
                            <w:spacing w:line="240" w:lineRule="auto"/>
                            <w:jc w:val="right"/>
                            <w:rPr>
                              <w:rFonts w:cstheme="minorHAnsi"/>
                              <w:color w:val="A6A6A6" w:themeColor="background1" w:themeShade="A6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cstheme="minorHAnsi"/>
                              <w:color w:val="A6A6A6" w:themeColor="background1" w:themeShade="A6"/>
                              <w:sz w:val="32"/>
                              <w:szCs w:val="32"/>
                            </w:rPr>
                            <w:t>Administración de Sistemas y Redes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color w:val="FF0000"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15510E5" wp14:editId="024D6B71">
                    <wp:simplePos x="0" y="0"/>
                    <wp:positionH relativeFrom="margin">
                      <wp:posOffset>2042160</wp:posOffset>
                    </wp:positionH>
                    <wp:positionV relativeFrom="paragraph">
                      <wp:posOffset>5838190</wp:posOffset>
                    </wp:positionV>
                    <wp:extent cx="4488180" cy="494665"/>
                    <wp:effectExtent l="3810" t="0" r="3810" b="3175"/>
                    <wp:wrapNone/>
                    <wp:docPr id="11" name="Cuadro de texto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488180" cy="4946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0F48FA" w14:textId="77777777" w:rsidR="00003333" w:rsidRPr="00F27B6A" w:rsidRDefault="00003333" w:rsidP="00386518">
                                <w:pPr>
                                  <w:jc w:val="right"/>
                                  <w:rPr>
                                    <w:rFonts w:ascii="Roboto" w:hAnsi="Roboto" w:cstheme="minorHAnsi"/>
                                    <w:b w:val="0"/>
                                    <w:bCs/>
                                    <w:color w:val="467BCA"/>
                                    <w:sz w:val="52"/>
                                    <w:szCs w:val="48"/>
                                    <w:lang w:val="es-DO"/>
                                  </w:rPr>
                                </w:pPr>
                                <w:r>
                                  <w:rPr>
                                    <w:rFonts w:ascii="Roboto" w:eastAsia="SimSun" w:hAnsi="Roboto" w:cstheme="minorHAnsi"/>
                                    <w:b w:val="0"/>
                                    <w:bCs/>
                                    <w:color w:val="467BCA"/>
                                    <w:sz w:val="56"/>
                                    <w:szCs w:val="52"/>
                                  </w:rPr>
                                  <w:t>Eric Vivancos Yagües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15510E5" id="Cuadro de texto 11" o:spid="_x0000_s1030" type="#_x0000_t202" style="position:absolute;margin-left:160.8pt;margin-top:459.7pt;width:353.4pt;height:38.9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" filled="f" fillcolor="#923743" stroked="f">
                    <v:textbox inset="0,0,0,0">
                      <w:txbxContent>
                        <w:p w14:paraId="430F48FA" w14:textId="77777777" w:rsidR="00003333" w:rsidRPr="00F27B6A" w:rsidRDefault="00003333" w:rsidP="00386518">
                          <w:pPr>
                            <w:jc w:val="right"/>
                            <w:rPr>
                              <w:rFonts w:ascii="Roboto" w:hAnsi="Roboto" w:cstheme="minorHAnsi"/>
                              <w:b w:val="0"/>
                              <w:bCs/>
                              <w:color w:val="467BCA"/>
                              <w:sz w:val="52"/>
                              <w:szCs w:val="48"/>
                              <w:lang w:val="es-DO"/>
                            </w:rPr>
                          </w:pPr>
                          <w:r>
                            <w:rPr>
                              <w:rFonts w:ascii="Roboto" w:eastAsia="SimSun" w:hAnsi="Roboto" w:cstheme="minorHAnsi"/>
                              <w:b w:val="0"/>
                              <w:bCs/>
                              <w:color w:val="467BCA"/>
                              <w:sz w:val="56"/>
                              <w:szCs w:val="52"/>
                            </w:rPr>
                            <w:t>Eric Vivancos Yagües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"/>
      </w:tblGrid>
      <w:tr w:rsidR="00D077E9" w:rsidRPr="00386518" w14:paraId="4CE5D3C3" w14:textId="77777777" w:rsidTr="00003333">
        <w:trPr>
          <w:trHeight w:val="1262"/>
        </w:trPr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14:paraId="5F048EC4" w14:textId="30B29E17" w:rsidR="00D077E9" w:rsidRPr="00386518" w:rsidRDefault="00D077E9" w:rsidP="00AB02A7">
            <w:pPr>
              <w:rPr>
                <w:noProof/>
                <w:sz w:val="24"/>
              </w:rPr>
            </w:pPr>
          </w:p>
        </w:tc>
      </w:tr>
      <w:tr w:rsidR="00D077E9" w:rsidRPr="00386518" w14:paraId="02386642" w14:textId="77777777" w:rsidTr="00003333">
        <w:trPr>
          <w:trHeight w:val="1625"/>
        </w:trPr>
        <w:tc>
          <w:tcPr>
            <w:tcW w:w="30" w:type="dxa"/>
            <w:tcBorders>
              <w:top w:val="nil"/>
              <w:left w:val="nil"/>
              <w:bottom w:val="nil"/>
              <w:right w:val="nil"/>
            </w:tcBorders>
          </w:tcPr>
          <w:p w14:paraId="245F9734" w14:textId="77777777" w:rsidR="00D077E9" w:rsidRPr="00386518" w:rsidRDefault="00D077E9" w:rsidP="00AB02A7">
            <w:pPr>
              <w:rPr>
                <w:noProof/>
                <w:sz w:val="8"/>
                <w:szCs w:val="10"/>
              </w:rPr>
            </w:pPr>
          </w:p>
        </w:tc>
      </w:tr>
    </w:tbl>
    <w:p w14:paraId="6F2A10DC" w14:textId="344BBAC9" w:rsidR="00003333" w:rsidRPr="00386518" w:rsidRDefault="00AB02A7">
      <w:pPr>
        <w:spacing w:after="200"/>
        <w:rPr>
          <w:noProof/>
          <w:sz w:val="24"/>
        </w:rPr>
      </w:pPr>
      <w:r w:rsidRPr="00386518">
        <w:rPr>
          <w:noProof/>
          <w:sz w:val="24"/>
          <w:lang w:eastAsia="es-ES"/>
        </w:rPr>
        <w:drawing>
          <wp:anchor distT="0" distB="0" distL="114300" distR="114300" simplePos="0" relativeHeight="251661312" behindDoc="0" locked="0" layoutInCell="1" allowOverlap="1" wp14:anchorId="4EBDBD91" wp14:editId="601E398B">
            <wp:simplePos x="0" y="0"/>
            <wp:positionH relativeFrom="column">
              <wp:posOffset>4949190</wp:posOffset>
            </wp:positionH>
            <wp:positionV relativeFrom="paragraph">
              <wp:posOffset>7833359</wp:posOffset>
            </wp:positionV>
            <wp:extent cx="1786904" cy="561975"/>
            <wp:effectExtent l="0" t="0" r="0" b="0"/>
            <wp:wrapNone/>
            <wp:docPr id="12" name="Gráfico 201" descr="marcador-de-posición-de-logotipo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201" descr="marcador-de-posición-de-logotipo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303" cy="567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1791809730"/>
        <w:docPartObj>
          <w:docPartGallery w:val="Table of Contents"/>
          <w:docPartUnique/>
        </w:docPartObj>
      </w:sdtPr>
      <w:sdtEndPr/>
      <w:sdtContent>
        <w:p w14:paraId="487E42E0" w14:textId="5DC87B2B" w:rsidR="00192F35" w:rsidRPr="00386518" w:rsidRDefault="3F089AE6" w:rsidP="1747200E">
          <w:pPr>
            <w:pStyle w:val="TtuloTDC"/>
            <w:rPr>
              <w:sz w:val="28"/>
              <w:szCs w:val="28"/>
            </w:rPr>
          </w:pPr>
          <w:r w:rsidRPr="1747200E">
            <w:rPr>
              <w:sz w:val="28"/>
              <w:szCs w:val="28"/>
            </w:rPr>
            <w:t>Tabla de contenido</w:t>
          </w:r>
        </w:p>
        <w:p w14:paraId="411C72E0" w14:textId="77777777" w:rsidR="00946549" w:rsidRPr="00386518" w:rsidRDefault="00946549" w:rsidP="1747200E">
          <w:pPr>
            <w:rPr>
              <w:sz w:val="24"/>
              <w:szCs w:val="24"/>
              <w:lang w:eastAsia="es-ES"/>
            </w:rPr>
          </w:pPr>
        </w:p>
        <w:p w14:paraId="03D093B5" w14:textId="4ECDAD07" w:rsidR="0016548D" w:rsidRDefault="00CA4AB6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r>
            <w:fldChar w:fldCharType="begin"/>
          </w:r>
          <w:r w:rsidR="00192F35">
            <w:instrText>TOC \o "1-3" \h \z \u</w:instrText>
          </w:r>
          <w:r>
            <w:fldChar w:fldCharType="separate"/>
          </w:r>
          <w:hyperlink w:anchor="_Toc161010650" w:history="1">
            <w:r w:rsidR="0016548D" w:rsidRPr="000D0DAD">
              <w:rPr>
                <w:rStyle w:val="Hipervnculo"/>
                <w:noProof/>
              </w:rPr>
              <w:t>Recuperación básica de errores durante el inicio</w:t>
            </w:r>
            <w:r w:rsidR="0016548D">
              <w:rPr>
                <w:noProof/>
                <w:webHidden/>
              </w:rPr>
              <w:tab/>
            </w:r>
            <w:r w:rsidR="0016548D">
              <w:rPr>
                <w:noProof/>
                <w:webHidden/>
              </w:rPr>
              <w:fldChar w:fldCharType="begin"/>
            </w:r>
            <w:r w:rsidR="0016548D">
              <w:rPr>
                <w:noProof/>
                <w:webHidden/>
              </w:rPr>
              <w:instrText xml:space="preserve"> PAGEREF _Toc161010650 \h </w:instrText>
            </w:r>
            <w:r w:rsidR="0016548D">
              <w:rPr>
                <w:noProof/>
                <w:webHidden/>
              </w:rPr>
            </w:r>
            <w:r w:rsidR="0016548D">
              <w:rPr>
                <w:noProof/>
                <w:webHidden/>
              </w:rPr>
              <w:fldChar w:fldCharType="separate"/>
            </w:r>
            <w:r w:rsidR="00154EBC">
              <w:rPr>
                <w:noProof/>
                <w:webHidden/>
              </w:rPr>
              <w:t>2</w:t>
            </w:r>
            <w:r w:rsidR="0016548D">
              <w:rPr>
                <w:noProof/>
                <w:webHidden/>
              </w:rPr>
              <w:fldChar w:fldCharType="end"/>
            </w:r>
          </w:hyperlink>
        </w:p>
        <w:p w14:paraId="73BF44A4" w14:textId="444C1509" w:rsidR="0016548D" w:rsidRDefault="0016548D">
          <w:pPr>
            <w:pStyle w:val="TDC3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1010651" w:history="1">
            <w:r w:rsidRPr="000D0DAD">
              <w:rPr>
                <w:rStyle w:val="Hipervnculo"/>
                <w:noProof/>
              </w:rPr>
              <w:t>Tarea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_Toc161010651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B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94922" w14:textId="00AD0BFD" w:rsidR="0016548D" w:rsidRDefault="0016548D">
          <w:pPr>
            <w:pStyle w:val="TDC3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1010652" w:history="1">
            <w:r w:rsidRPr="000D0DAD">
              <w:rPr>
                <w:rStyle w:val="Hipervnculo"/>
                <w:noProof/>
              </w:rPr>
              <w:t>Tarea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_Toc161010652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B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75313" w14:textId="7A7C39A8" w:rsidR="0016548D" w:rsidRDefault="0016548D">
          <w:pPr>
            <w:pStyle w:val="TDC3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1010653" w:history="1">
            <w:r w:rsidRPr="000D0DAD">
              <w:rPr>
                <w:rStyle w:val="Hipervnculo"/>
                <w:noProof/>
              </w:rPr>
              <w:t>Tarea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_Toc161010653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B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AE2D0" w14:textId="0A80C22F" w:rsidR="0016548D" w:rsidRDefault="0016548D">
          <w:pPr>
            <w:pStyle w:val="TDC3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1010654" w:history="1">
            <w:r w:rsidRPr="000D0DAD">
              <w:rPr>
                <w:rStyle w:val="Hipervnculo"/>
                <w:noProof/>
              </w:rPr>
              <w:t>Tarea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_Toc161010654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B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BF00D" w14:textId="6E27501F" w:rsidR="0016548D" w:rsidRDefault="0016548D">
          <w:pPr>
            <w:pStyle w:val="TDC3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1010655" w:history="1">
            <w:r w:rsidRPr="000D0DAD">
              <w:rPr>
                <w:rStyle w:val="Hipervnculo"/>
                <w:noProof/>
              </w:rPr>
              <w:t>Tarea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_Toc161010655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B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4D5D3" w14:textId="40865854" w:rsidR="0016548D" w:rsidRDefault="0016548D">
          <w:pPr>
            <w:pStyle w:val="TDC3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1010656" w:history="1">
            <w:r w:rsidRPr="000D0DAD">
              <w:rPr>
                <w:rStyle w:val="Hipervnculo"/>
                <w:noProof/>
              </w:rPr>
              <w:t>Tarea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_Toc161010656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B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BD4D8" w14:textId="384ED50B" w:rsidR="0016548D" w:rsidRDefault="0016548D">
          <w:pPr>
            <w:pStyle w:val="TDC3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1010657" w:history="1">
            <w:r w:rsidRPr="000D0DAD">
              <w:rPr>
                <w:rStyle w:val="Hipervnculo"/>
                <w:noProof/>
              </w:rPr>
              <w:t>Tarea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_Toc161010657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B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15076" w14:textId="6B8536FF" w:rsidR="0016548D" w:rsidRDefault="0016548D">
          <w:pPr>
            <w:pStyle w:val="TDC3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1010658" w:history="1">
            <w:r w:rsidRPr="000D0DAD">
              <w:rPr>
                <w:rStyle w:val="Hipervnculo"/>
                <w:noProof/>
              </w:rPr>
              <w:t>Tarea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_Toc161010658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B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8B196" w14:textId="2363E353" w:rsidR="0016548D" w:rsidRDefault="0016548D">
          <w:pPr>
            <w:pStyle w:val="TDC3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1010659" w:history="1">
            <w:r w:rsidRPr="000D0DAD">
              <w:rPr>
                <w:rStyle w:val="Hipervnculo"/>
                <w:noProof/>
              </w:rPr>
              <w:t>Tarea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_Toc161010659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B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17E90" w14:textId="1382A3E8" w:rsidR="0016548D" w:rsidRDefault="0016548D">
          <w:pPr>
            <w:pStyle w:val="TDC3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1010660" w:history="1">
            <w:r w:rsidRPr="000D0DAD">
              <w:rPr>
                <w:rStyle w:val="Hipervnculo"/>
                <w:noProof/>
              </w:rPr>
              <w:t>Tarea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_Toc161010660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B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1478E" w14:textId="66ADA926" w:rsidR="0016548D" w:rsidRDefault="0016548D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1010661" w:history="1">
            <w:r w:rsidRPr="000D0DAD">
              <w:rPr>
                <w:rStyle w:val="Hipervnculo"/>
                <w:noProof/>
              </w:rPr>
              <w:t>Restauración (opcional)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_Toc161010661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B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30C57" w14:textId="1F37DDDF" w:rsidR="0016548D" w:rsidRDefault="0016548D">
          <w:pPr>
            <w:pStyle w:val="TDC3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1010662" w:history="1">
            <w:r w:rsidRPr="000D0DAD">
              <w:rPr>
                <w:rStyle w:val="Hipervnculo"/>
                <w:noProof/>
              </w:rPr>
              <w:t>Tarea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_Toc161010662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B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D6C41" w14:textId="78F7E575" w:rsidR="0016548D" w:rsidRDefault="0016548D">
          <w:pPr>
            <w:pStyle w:val="TDC3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1010663" w:history="1">
            <w:r w:rsidRPr="000D0DAD">
              <w:rPr>
                <w:rStyle w:val="Hipervnculo"/>
                <w:noProof/>
              </w:rPr>
              <w:t>Tarea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_Toc161010663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B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EBCD3" w14:textId="54600650" w:rsidR="0016548D" w:rsidRDefault="0016548D">
          <w:pPr>
            <w:pStyle w:val="TDC3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1010664" w:history="1">
            <w:r w:rsidRPr="000D0DAD">
              <w:rPr>
                <w:rStyle w:val="Hipervnculo"/>
                <w:noProof/>
              </w:rPr>
              <w:t>Tarea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_Toc161010664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B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EC1DE" w14:textId="44389C25" w:rsidR="0016548D" w:rsidRDefault="0016548D">
          <w:pPr>
            <w:pStyle w:val="TDC3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1010665" w:history="1">
            <w:r w:rsidRPr="000D0DAD">
              <w:rPr>
                <w:rStyle w:val="Hipervnculo"/>
                <w:noProof/>
              </w:rPr>
              <w:t>Tarea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_Toc161010665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B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04BF9" w14:textId="6CAD70F5" w:rsidR="0016548D" w:rsidRDefault="0016548D">
          <w:pPr>
            <w:pStyle w:val="TDC3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1010666" w:history="1">
            <w:r w:rsidRPr="000D0DAD">
              <w:rPr>
                <w:rStyle w:val="Hipervnculo"/>
                <w:noProof/>
              </w:rPr>
              <w:t>Tarea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_Toc161010666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B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F5FA1" w14:textId="49B5D5D5" w:rsidR="0016548D" w:rsidRDefault="0016548D">
          <w:pPr>
            <w:pStyle w:val="TDC3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1010667" w:history="1">
            <w:r w:rsidRPr="000D0DAD">
              <w:rPr>
                <w:rStyle w:val="Hipervnculo"/>
                <w:noProof/>
              </w:rPr>
              <w:t>Tarea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_Toc161010667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B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48AF7" w14:textId="2A149313" w:rsidR="0016548D" w:rsidRDefault="0016548D">
          <w:pPr>
            <w:pStyle w:val="TDC3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1010668" w:history="1">
            <w:r w:rsidRPr="000D0DAD">
              <w:rPr>
                <w:rStyle w:val="Hipervnculo"/>
                <w:noProof/>
              </w:rPr>
              <w:t>Tarea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_Toc161010668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B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3F9B9" w14:textId="2B7BC542" w:rsidR="0016548D" w:rsidRDefault="0016548D">
          <w:pPr>
            <w:pStyle w:val="TDC3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1010669" w:history="1">
            <w:r w:rsidRPr="000D0DAD">
              <w:rPr>
                <w:rStyle w:val="Hipervnculo"/>
                <w:noProof/>
              </w:rPr>
              <w:t>Tarea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_Toc161010669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B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01FCC" w14:textId="4FDC9376" w:rsidR="0016548D" w:rsidRDefault="0016548D">
          <w:pPr>
            <w:pStyle w:val="TDC3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1010670" w:history="1">
            <w:r w:rsidRPr="000D0DAD">
              <w:rPr>
                <w:rStyle w:val="Hipervnculo"/>
                <w:noProof/>
              </w:rPr>
              <w:t>Tarea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_Toc161010670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B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0BD08" w14:textId="39DD6521" w:rsidR="0016548D" w:rsidRDefault="0016548D">
          <w:pPr>
            <w:pStyle w:val="TDC3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1010671" w:history="1">
            <w:r w:rsidRPr="000D0DAD">
              <w:rPr>
                <w:rStyle w:val="Hipervnculo"/>
                <w:noProof/>
              </w:rPr>
              <w:t>Tarea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_Toc161010671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B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0D9A3" w14:textId="521F2334" w:rsidR="0016548D" w:rsidRDefault="0016548D">
          <w:pPr>
            <w:pStyle w:val="TDC3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1010672" w:history="1">
            <w:r w:rsidRPr="000D0DAD">
              <w:rPr>
                <w:rStyle w:val="Hipervnculo"/>
                <w:noProof/>
              </w:rPr>
              <w:t>Tarea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_Toc161010672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B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A141C" w14:textId="18B6CAAC" w:rsidR="0016548D" w:rsidRDefault="0016548D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1010673" w:history="1">
            <w:r w:rsidRPr="000D0DAD">
              <w:rPr>
                <w:rStyle w:val="Hipervnculo"/>
                <w:noProof/>
              </w:rPr>
              <w:t>Copia de seguridad y restauración de una máquina en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_Toc161010673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EB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506F6" w14:textId="6E826477" w:rsidR="00CA4AB6" w:rsidRDefault="00CA4AB6" w:rsidP="1747200E">
          <w:pPr>
            <w:pStyle w:val="TDC3"/>
            <w:tabs>
              <w:tab w:val="right" w:leader="dot" w:pos="10020"/>
            </w:tabs>
            <w:rPr>
              <w:rStyle w:val="Hipervnculo"/>
              <w:noProof/>
              <w:lang w:eastAsia="es-ES"/>
            </w:rPr>
          </w:pPr>
          <w:r>
            <w:fldChar w:fldCharType="end"/>
          </w:r>
        </w:p>
      </w:sdtContent>
    </w:sdt>
    <w:p w14:paraId="13B241AB" w14:textId="77777777" w:rsidR="00192F35" w:rsidRDefault="00192F35" w:rsidP="004B4DE5">
      <w:pPr>
        <w:pStyle w:val="Ttulo"/>
        <w:rPr>
          <w:noProof/>
        </w:rPr>
      </w:pPr>
    </w:p>
    <w:p w14:paraId="3A989521" w14:textId="5341EA61" w:rsidR="00AB02A7" w:rsidRDefault="00F21298" w:rsidP="004B4DE5">
      <w:pPr>
        <w:pStyle w:val="Ttulo"/>
        <w:rPr>
          <w:noProof/>
        </w:rPr>
      </w:pPr>
      <w:r>
        <w:rPr>
          <w:noProof/>
        </w:rPr>
        <w:t>Backup en caliente de un sistema en modo multiusuario mediante snapshots LVM</w:t>
      </w:r>
    </w:p>
    <w:p w14:paraId="0A9DF7EC" w14:textId="77777777" w:rsidR="00192F35" w:rsidRDefault="00192F35" w:rsidP="004B4DE5">
      <w:pPr>
        <w:pStyle w:val="Ttulo"/>
        <w:rPr>
          <w:noProof/>
        </w:rPr>
      </w:pPr>
    </w:p>
    <w:p w14:paraId="693CBF8C" w14:textId="77777777" w:rsidR="004B4DE5" w:rsidRDefault="7FBBAD97" w:rsidP="00192F35">
      <w:pPr>
        <w:pStyle w:val="Ttulo1"/>
        <w:rPr>
          <w:noProof/>
        </w:rPr>
      </w:pPr>
      <w:bookmarkStart w:id="0" w:name="_Toc161010650"/>
      <w:r w:rsidRPr="1747200E">
        <w:rPr>
          <w:noProof/>
        </w:rPr>
        <w:t>Recuperación básica de errores durante el inicio</w:t>
      </w:r>
      <w:bookmarkEnd w:id="0"/>
    </w:p>
    <w:p w14:paraId="5A8D3B25" w14:textId="77777777" w:rsidR="004B4DE5" w:rsidRDefault="7FBBAD97" w:rsidP="004B4DE5">
      <w:pPr>
        <w:pStyle w:val="Ttulo3"/>
        <w:rPr>
          <w:noProof/>
        </w:rPr>
      </w:pPr>
      <w:bookmarkStart w:id="1" w:name="_Toc161010651"/>
      <w:r w:rsidRPr="1747200E">
        <w:rPr>
          <w:noProof/>
        </w:rPr>
        <w:t>Tarea 1</w:t>
      </w:r>
      <w:bookmarkEnd w:id="1"/>
    </w:p>
    <w:p w14:paraId="0D866A41" w14:textId="79C662B2" w:rsidR="00D55895" w:rsidRDefault="49D9398D" w:rsidP="00D55895">
      <w:r>
        <w:t>A una máquina clonada con Linux mínimo de 20G añade otro segundo disco de 20G</w:t>
      </w:r>
    </w:p>
    <w:p w14:paraId="38442578" w14:textId="385F52A3" w:rsidR="00D55895" w:rsidRDefault="00CA73E9" w:rsidP="1747200E">
      <w:r w:rsidRPr="00CA73E9">
        <w:rPr>
          <w:noProof/>
        </w:rPr>
        <w:lastRenderedPageBreak/>
        <w:drawing>
          <wp:inline distT="0" distB="0" distL="0" distR="0" wp14:anchorId="3BF1F734" wp14:editId="7FCE9ED2">
            <wp:extent cx="6371590" cy="414972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DB86" w14:textId="77777777" w:rsidR="0046008A" w:rsidRDefault="0046008A" w:rsidP="1747200E"/>
    <w:p w14:paraId="7FE3558E" w14:textId="06BC28B3" w:rsidR="0046008A" w:rsidRDefault="0046008A" w:rsidP="1747200E">
      <w:r w:rsidRPr="0046008A">
        <w:rPr>
          <w:noProof/>
        </w:rPr>
        <w:drawing>
          <wp:inline distT="0" distB="0" distL="0" distR="0" wp14:anchorId="7B721F0F" wp14:editId="1C086375">
            <wp:extent cx="6371590" cy="39839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013E" w14:textId="77777777" w:rsidR="00402D4C" w:rsidRDefault="00402D4C" w:rsidP="1747200E"/>
    <w:p w14:paraId="2E9A1BBA" w14:textId="3E8BEAEB" w:rsidR="00402D4C" w:rsidRDefault="00402D4C" w:rsidP="1747200E">
      <w:r w:rsidRPr="00402D4C">
        <w:rPr>
          <w:noProof/>
        </w:rPr>
        <w:lastRenderedPageBreak/>
        <w:drawing>
          <wp:inline distT="0" distB="0" distL="0" distR="0" wp14:anchorId="18C017B5" wp14:editId="3C5131ED">
            <wp:extent cx="6371590" cy="13036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694F" w14:textId="77777777" w:rsidR="004B4DE5" w:rsidRDefault="7FBBAD97" w:rsidP="004B4DE5">
      <w:pPr>
        <w:pStyle w:val="Ttulo3"/>
        <w:rPr>
          <w:noProof/>
        </w:rPr>
      </w:pPr>
      <w:bookmarkStart w:id="2" w:name="_Toc161010652"/>
      <w:r w:rsidRPr="1747200E">
        <w:rPr>
          <w:noProof/>
        </w:rPr>
        <w:t>Tarea 2</w:t>
      </w:r>
      <w:bookmarkEnd w:id="2"/>
    </w:p>
    <w:p w14:paraId="63A7E5EB" w14:textId="6DFC4158" w:rsidR="004B4DE5" w:rsidRDefault="00F21298" w:rsidP="004B4DE5">
      <w:r>
        <w:t>Modifica el archivo /</w:t>
      </w:r>
      <w:proofErr w:type="spellStart"/>
      <w:r>
        <w:t>etc</w:t>
      </w:r>
      <w:proofErr w:type="spellEnd"/>
      <w:r>
        <w:t>/</w:t>
      </w:r>
      <w:proofErr w:type="spellStart"/>
      <w:r>
        <w:t>issue</w:t>
      </w:r>
      <w:proofErr w:type="spellEnd"/>
      <w:r>
        <w:t xml:space="preserve">, añadiendo la frase "Copia de Seguridad practica </w:t>
      </w:r>
      <w:proofErr w:type="spellStart"/>
      <w:r>
        <w:t>backup</w:t>
      </w:r>
      <w:proofErr w:type="spellEnd"/>
      <w:r>
        <w:t>". Sal y entra en sesión para comprobar que el mensaje de saludo de la máquina ha cambiado</w:t>
      </w:r>
    </w:p>
    <w:p w14:paraId="6136D4BE" w14:textId="3F25C5D6" w:rsidR="009B0B76" w:rsidRDefault="002F23D5" w:rsidP="002F23D5">
      <w:pPr>
        <w:tabs>
          <w:tab w:val="left" w:pos="3540"/>
        </w:tabs>
      </w:pPr>
      <w:r>
        <w:tab/>
      </w:r>
      <w:r w:rsidRPr="002F23D5">
        <w:rPr>
          <w:noProof/>
        </w:rPr>
        <w:drawing>
          <wp:inline distT="0" distB="0" distL="0" distR="0" wp14:anchorId="27238460" wp14:editId="61E475B7">
            <wp:extent cx="6371590" cy="21418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19E5" w14:textId="3C5FFAB2" w:rsidR="006D6F55" w:rsidRDefault="006D6F55" w:rsidP="002F23D5">
      <w:pPr>
        <w:tabs>
          <w:tab w:val="left" w:pos="3540"/>
        </w:tabs>
      </w:pPr>
      <w:r w:rsidRPr="006D6F55">
        <w:rPr>
          <w:noProof/>
        </w:rPr>
        <w:drawing>
          <wp:inline distT="0" distB="0" distL="0" distR="0" wp14:anchorId="4921422D" wp14:editId="1BF48514">
            <wp:extent cx="4267796" cy="91452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935D" w14:textId="71F75CC2" w:rsidR="00736E54" w:rsidRDefault="00736E54" w:rsidP="004B4DE5"/>
    <w:p w14:paraId="39AE65E1" w14:textId="6EF9C1DE" w:rsidR="00736E54" w:rsidRPr="004B4DE5" w:rsidRDefault="00736E54" w:rsidP="004B4DE5"/>
    <w:p w14:paraId="3B2C61AE" w14:textId="77777777" w:rsidR="004B4DE5" w:rsidRDefault="7FBBAD97" w:rsidP="004B4DE5">
      <w:pPr>
        <w:pStyle w:val="Ttulo3"/>
        <w:rPr>
          <w:noProof/>
        </w:rPr>
      </w:pPr>
      <w:bookmarkStart w:id="3" w:name="_Toc161010653"/>
      <w:r w:rsidRPr="1747200E">
        <w:rPr>
          <w:noProof/>
        </w:rPr>
        <w:t>Tarea 3</w:t>
      </w:r>
      <w:bookmarkEnd w:id="3"/>
    </w:p>
    <w:p w14:paraId="4BB03BA0" w14:textId="7EDB64B1" w:rsidR="00736E54" w:rsidRDefault="00F21298" w:rsidP="00D55895">
      <w:r>
        <w:t xml:space="preserve">Instala el </w:t>
      </w:r>
      <w:proofErr w:type="spellStart"/>
      <w:r>
        <w:t>gdisk</w:t>
      </w:r>
      <w:proofErr w:type="spellEnd"/>
      <w:r>
        <w:t xml:space="preserve"> si no está ya instalado y crea dos particiones primarias en el segundo disco: la primera de 18GB de tamaño de tipo Linux y la segunda con el espacio restante (2GB) de tipo Linux LVM (8e00).</w:t>
      </w:r>
    </w:p>
    <w:p w14:paraId="509E2F68" w14:textId="77777777" w:rsidR="00E5508F" w:rsidRDefault="00E5508F" w:rsidP="00D55895"/>
    <w:p w14:paraId="51888E90" w14:textId="3BCC5399" w:rsidR="00E5508F" w:rsidRPr="00E5508F" w:rsidRDefault="00E5508F" w:rsidP="00D55895">
      <w:pPr>
        <w:rPr>
          <w:u w:val="single"/>
        </w:rPr>
      </w:pPr>
      <w:r w:rsidRPr="00E5508F">
        <w:rPr>
          <w:noProof/>
        </w:rPr>
        <w:lastRenderedPageBreak/>
        <w:drawing>
          <wp:inline distT="0" distB="0" distL="0" distR="0" wp14:anchorId="28AFDDA4" wp14:editId="77A9D615">
            <wp:extent cx="6371590" cy="63957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639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4BD2" w14:textId="4F21051C" w:rsidR="004B4DE5" w:rsidRDefault="002905FC" w:rsidP="00D55895">
      <w:r w:rsidRPr="002905FC">
        <w:rPr>
          <w:noProof/>
        </w:rPr>
        <w:drawing>
          <wp:inline distT="0" distB="0" distL="0" distR="0" wp14:anchorId="40CDDCB6" wp14:editId="2BAE95AC">
            <wp:extent cx="6371590" cy="15519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A064" w14:textId="77777777" w:rsidR="004B4DE5" w:rsidRDefault="7FBBAD97" w:rsidP="004B4DE5">
      <w:pPr>
        <w:pStyle w:val="Ttulo3"/>
        <w:rPr>
          <w:noProof/>
        </w:rPr>
      </w:pPr>
      <w:bookmarkStart w:id="4" w:name="_Toc161010654"/>
      <w:r w:rsidRPr="1747200E">
        <w:rPr>
          <w:noProof/>
        </w:rPr>
        <w:t>Tarea 4</w:t>
      </w:r>
      <w:bookmarkEnd w:id="4"/>
    </w:p>
    <w:p w14:paraId="162D9E7B" w14:textId="0743B0D2" w:rsidR="004E3F23" w:rsidRDefault="00F21298" w:rsidP="00D55895">
      <w:r>
        <w:t xml:space="preserve">Crea un </w:t>
      </w:r>
      <w:proofErr w:type="spellStart"/>
      <w:r>
        <w:t>filesystem</w:t>
      </w:r>
      <w:proofErr w:type="spellEnd"/>
      <w:r>
        <w:t xml:space="preserve"> en la primera partición. Después, crea el punto de montaje /</w:t>
      </w:r>
      <w:proofErr w:type="spellStart"/>
      <w:r>
        <w:t>mnt</w:t>
      </w:r>
      <w:proofErr w:type="spellEnd"/>
      <w:r>
        <w:t>/</w:t>
      </w:r>
      <w:proofErr w:type="spellStart"/>
      <w:r>
        <w:t>backup</w:t>
      </w:r>
      <w:proofErr w:type="spellEnd"/>
      <w:r>
        <w:t xml:space="preserve"> y monta ahí la partición a la que acabas de dar formato. </w:t>
      </w:r>
    </w:p>
    <w:p w14:paraId="40A4FE1E" w14:textId="56B1818B" w:rsidR="004E3F23" w:rsidRDefault="0046484A" w:rsidP="00D55895">
      <w:r w:rsidRPr="0046484A">
        <w:rPr>
          <w:noProof/>
        </w:rPr>
        <w:lastRenderedPageBreak/>
        <w:drawing>
          <wp:inline distT="0" distB="0" distL="0" distR="0" wp14:anchorId="72C39D77" wp14:editId="68D44134">
            <wp:extent cx="6371590" cy="2151380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247C" w14:textId="52762AB7" w:rsidR="00C15479" w:rsidRDefault="00C15479" w:rsidP="00D55895">
      <w:r w:rsidRPr="00C15479">
        <w:rPr>
          <w:noProof/>
        </w:rPr>
        <w:drawing>
          <wp:inline distT="0" distB="0" distL="0" distR="0" wp14:anchorId="1A517E6E" wp14:editId="630E8AEF">
            <wp:extent cx="6371590" cy="876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2DBB" w14:textId="7948150D" w:rsidR="004E3F23" w:rsidRDefault="49D9398D" w:rsidP="00206D77">
      <w:pPr>
        <w:pStyle w:val="Ttulo3"/>
      </w:pPr>
      <w:bookmarkStart w:id="5" w:name="_Toc161010655"/>
      <w:r>
        <w:t>Tarea 5</w:t>
      </w:r>
      <w:bookmarkEnd w:id="5"/>
    </w:p>
    <w:p w14:paraId="5D5C9EDD" w14:textId="366B8A93" w:rsidR="00206D77" w:rsidRDefault="00206D77" w:rsidP="00206D77">
      <w:r>
        <w:t xml:space="preserve">Antes de modificar la estructura del grupo de volúmenes </w:t>
      </w:r>
      <w:proofErr w:type="spellStart"/>
      <w:r>
        <w:t>almalinux</w:t>
      </w:r>
      <w:proofErr w:type="spellEnd"/>
      <w:r>
        <w:t>, guarda el archivo de configuración de LVM (.</w:t>
      </w:r>
      <w:proofErr w:type="spellStart"/>
      <w:r>
        <w:t>vg</w:t>
      </w:r>
      <w:proofErr w:type="spellEnd"/>
      <w:r>
        <w:t>) para restaurarlo después en el nuevo servidor.</w:t>
      </w:r>
    </w:p>
    <w:p w14:paraId="7ADA821D" w14:textId="172DE9AF" w:rsidR="009169BE" w:rsidRPr="00206D77" w:rsidRDefault="009169BE" w:rsidP="00206D77">
      <w:r w:rsidRPr="009169BE">
        <w:rPr>
          <w:noProof/>
        </w:rPr>
        <w:drawing>
          <wp:inline distT="0" distB="0" distL="0" distR="0" wp14:anchorId="576A9545" wp14:editId="2EED68D6">
            <wp:extent cx="4553585" cy="49536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4DA9" w14:textId="5C00B29F" w:rsidR="00F21298" w:rsidRDefault="49D9398D" w:rsidP="00206D77">
      <w:pPr>
        <w:pStyle w:val="Ttulo3"/>
      </w:pPr>
      <w:bookmarkStart w:id="6" w:name="_Toc161010656"/>
      <w:r>
        <w:t>Tarea 6</w:t>
      </w:r>
      <w:bookmarkEnd w:id="6"/>
    </w:p>
    <w:p w14:paraId="21D16132" w14:textId="551BC5ED" w:rsidR="00206D77" w:rsidRDefault="00206D77" w:rsidP="00206D77">
      <w:r>
        <w:t xml:space="preserve"> Crea un volumen físico en la segunda partición del disco:</w:t>
      </w:r>
    </w:p>
    <w:p w14:paraId="2584EB31" w14:textId="674C460A" w:rsidR="00206D77" w:rsidRDefault="00B47EF9" w:rsidP="00206D77">
      <w:r w:rsidRPr="00B47EF9">
        <w:rPr>
          <w:noProof/>
        </w:rPr>
        <w:drawing>
          <wp:inline distT="0" distB="0" distL="0" distR="0" wp14:anchorId="7427DC4D" wp14:editId="383B71AE">
            <wp:extent cx="4029637" cy="552527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1790" w14:textId="569CD773" w:rsidR="00206D77" w:rsidRDefault="00206D77" w:rsidP="00206D77">
      <w:r>
        <w:t xml:space="preserve">• Examina el grupo existente (con </w:t>
      </w:r>
      <w:proofErr w:type="spellStart"/>
      <w:r>
        <w:t>vgs</w:t>
      </w:r>
      <w:proofErr w:type="spellEnd"/>
      <w:r>
        <w:t xml:space="preserve">, </w:t>
      </w:r>
      <w:proofErr w:type="spellStart"/>
      <w:r>
        <w:t>vgdisplay</w:t>
      </w:r>
      <w:proofErr w:type="spellEnd"/>
      <w:r>
        <w:t xml:space="preserve"> o </w:t>
      </w:r>
      <w:proofErr w:type="spellStart"/>
      <w:r>
        <w:t>lsblk</w:t>
      </w:r>
      <w:proofErr w:type="spellEnd"/>
      <w:r>
        <w:t>) y añádeselo.</w:t>
      </w:r>
    </w:p>
    <w:p w14:paraId="0BBE13AD" w14:textId="47D5445B" w:rsidR="005921EA" w:rsidRDefault="005921EA" w:rsidP="00206D77">
      <w:r w:rsidRPr="005921EA">
        <w:rPr>
          <w:noProof/>
        </w:rPr>
        <w:drawing>
          <wp:inline distT="0" distB="0" distL="0" distR="0" wp14:anchorId="5BAC33E5" wp14:editId="784FB40D">
            <wp:extent cx="4572638" cy="866896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4A17" w14:textId="14C40BAF" w:rsidR="00206D77" w:rsidRDefault="00206D77" w:rsidP="00206D77">
      <w:r>
        <w:t xml:space="preserve">• Crea una instantánea de un tamaño que sea suficiente, por </w:t>
      </w:r>
      <w:proofErr w:type="gramStart"/>
      <w:r>
        <w:t>ejemplo</w:t>
      </w:r>
      <w:proofErr w:type="gramEnd"/>
      <w:r>
        <w:t xml:space="preserve"> de 1G:</w:t>
      </w:r>
    </w:p>
    <w:p w14:paraId="55C71F4C" w14:textId="154E2217" w:rsidR="007970EF" w:rsidRDefault="007970EF" w:rsidP="00206D77">
      <w:r w:rsidRPr="007970EF">
        <w:rPr>
          <w:noProof/>
        </w:rPr>
        <w:drawing>
          <wp:inline distT="0" distB="0" distL="0" distR="0" wp14:anchorId="717E8646" wp14:editId="1DF214EE">
            <wp:extent cx="5782482" cy="752580"/>
            <wp:effectExtent l="0" t="0" r="889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D74E" w14:textId="7D1A6F65" w:rsidR="00D377D9" w:rsidRDefault="00D377D9" w:rsidP="00206D77">
      <w:r w:rsidRPr="00CD292F">
        <w:rPr>
          <w:noProof/>
        </w:rPr>
        <w:drawing>
          <wp:inline distT="0" distB="0" distL="0" distR="0" wp14:anchorId="7A306E66" wp14:editId="05AEBCA4">
            <wp:extent cx="6371590" cy="8477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E635" w14:textId="0137452C" w:rsidR="00206D77" w:rsidRDefault="00206D77" w:rsidP="00206D77">
      <w:r>
        <w:lastRenderedPageBreak/>
        <w:t>• Crea el punto de montaje /</w:t>
      </w:r>
      <w:proofErr w:type="spellStart"/>
      <w:r>
        <w:t>mnt</w:t>
      </w:r>
      <w:proofErr w:type="spellEnd"/>
      <w:r>
        <w:t>/</w:t>
      </w:r>
      <w:proofErr w:type="spellStart"/>
      <w:r>
        <w:t>snapshot</w:t>
      </w:r>
      <w:proofErr w:type="spellEnd"/>
      <w:r>
        <w:t xml:space="preserve"> y monta el </w:t>
      </w:r>
      <w:proofErr w:type="spellStart"/>
      <w:r>
        <w:t>snapshot</w:t>
      </w:r>
      <w:proofErr w:type="spellEnd"/>
      <w:r>
        <w:t xml:space="preserve"> /</w:t>
      </w:r>
      <w:proofErr w:type="spellStart"/>
      <w:r>
        <w:t>dev</w:t>
      </w:r>
      <w:proofErr w:type="spellEnd"/>
      <w:r>
        <w:t>/</w:t>
      </w:r>
      <w:proofErr w:type="spellStart"/>
      <w:r>
        <w:t>almalinux</w:t>
      </w:r>
      <w:proofErr w:type="spellEnd"/>
      <w:r>
        <w:t>/</w:t>
      </w:r>
      <w:proofErr w:type="spellStart"/>
      <w:r>
        <w:t>backupAS</w:t>
      </w:r>
      <w:proofErr w:type="spellEnd"/>
      <w:r>
        <w:t xml:space="preserve"> en él con la orden</w:t>
      </w:r>
    </w:p>
    <w:p w14:paraId="3A5D9AFC" w14:textId="193D3C72" w:rsidR="00CD292F" w:rsidRPr="00254114" w:rsidRDefault="00254114" w:rsidP="00206D77">
      <w:pPr>
        <w:rPr>
          <w:u w:val="single"/>
        </w:rPr>
      </w:pPr>
      <w:r w:rsidRPr="00254114">
        <w:rPr>
          <w:noProof/>
        </w:rPr>
        <w:drawing>
          <wp:inline distT="0" distB="0" distL="0" distR="0" wp14:anchorId="5D44A393" wp14:editId="2D442727">
            <wp:extent cx="5782482" cy="971686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A0E3" w14:textId="5381098A" w:rsidR="00206D77" w:rsidRDefault="2A31E4D9" w:rsidP="00206D77">
      <w:pPr>
        <w:pStyle w:val="Ttulo3"/>
      </w:pPr>
      <w:bookmarkStart w:id="7" w:name="_Toc161010657"/>
      <w:r>
        <w:t>Tarea 7</w:t>
      </w:r>
      <w:bookmarkEnd w:id="7"/>
    </w:p>
    <w:p w14:paraId="1857D478" w14:textId="1A7EC50A" w:rsidR="00206D77" w:rsidRDefault="00206D77" w:rsidP="00206D77">
      <w:r>
        <w:t>Edita de nuevo el archivo /</w:t>
      </w:r>
      <w:proofErr w:type="spellStart"/>
      <w:r>
        <w:t>etc</w:t>
      </w:r>
      <w:proofErr w:type="spellEnd"/>
      <w:r>
        <w:t>/</w:t>
      </w:r>
      <w:proofErr w:type="spellStart"/>
      <w:r>
        <w:t>issue</w:t>
      </w:r>
      <w:proofErr w:type="spellEnd"/>
      <w:r>
        <w:t xml:space="preserve"> y déjalo como estaba. Comprueba que la versión del </w:t>
      </w:r>
      <w:proofErr w:type="spellStart"/>
      <w:r>
        <w:t>snapshot</w:t>
      </w:r>
      <w:proofErr w:type="spellEnd"/>
      <w:r>
        <w:t xml:space="preserve"> (/</w:t>
      </w:r>
      <w:proofErr w:type="spellStart"/>
      <w:r>
        <w:t>mnt</w:t>
      </w:r>
      <w:proofErr w:type="spellEnd"/>
      <w:r>
        <w:t>/</w:t>
      </w:r>
      <w:proofErr w:type="spellStart"/>
      <w:r>
        <w:t>snapshot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issue</w:t>
      </w:r>
      <w:proofErr w:type="spellEnd"/>
      <w:r>
        <w:t>) no cambia tras editar /</w:t>
      </w:r>
      <w:proofErr w:type="spellStart"/>
      <w:r>
        <w:t>etc</w:t>
      </w:r>
      <w:proofErr w:type="spellEnd"/>
      <w:r>
        <w:t>/</w:t>
      </w:r>
      <w:proofErr w:type="spellStart"/>
      <w:r>
        <w:t>issue</w:t>
      </w:r>
      <w:proofErr w:type="spellEnd"/>
      <w:r>
        <w:t>.</w:t>
      </w:r>
    </w:p>
    <w:p w14:paraId="1DEBACFA" w14:textId="1E12BEE7" w:rsidR="003B26A9" w:rsidRDefault="003B26A9" w:rsidP="00206D77">
      <w:r w:rsidRPr="003B26A9">
        <w:rPr>
          <w:noProof/>
        </w:rPr>
        <w:drawing>
          <wp:inline distT="0" distB="0" distL="0" distR="0" wp14:anchorId="5032687A" wp14:editId="38DEF1E1">
            <wp:extent cx="3705742" cy="207674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3FF5" w14:textId="2BC57E33" w:rsidR="002C3041" w:rsidRPr="002C3041" w:rsidRDefault="002C3041" w:rsidP="00206D77">
      <w:pPr>
        <w:rPr>
          <w:u w:val="single"/>
        </w:rPr>
      </w:pPr>
      <w:r w:rsidRPr="002C3041">
        <w:rPr>
          <w:noProof/>
        </w:rPr>
        <w:drawing>
          <wp:inline distT="0" distB="0" distL="0" distR="0" wp14:anchorId="52873D79" wp14:editId="294E27B8">
            <wp:extent cx="4229690" cy="1057423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215B" w14:textId="32210CED" w:rsidR="00206D77" w:rsidRDefault="2A31E4D9" w:rsidP="00206D77">
      <w:pPr>
        <w:pStyle w:val="Ttulo3"/>
      </w:pPr>
      <w:bookmarkStart w:id="8" w:name="_Toc161010658"/>
      <w:r>
        <w:t>Tarea 8</w:t>
      </w:r>
      <w:bookmarkEnd w:id="8"/>
    </w:p>
    <w:p w14:paraId="38F9B631" w14:textId="7C29533A" w:rsidR="00206D77" w:rsidRDefault="00206D77" w:rsidP="00206D77">
      <w:r>
        <w:t xml:space="preserve">Instala el </w:t>
      </w:r>
      <w:proofErr w:type="spellStart"/>
      <w:r>
        <w:t>tar</w:t>
      </w:r>
      <w:proofErr w:type="spellEnd"/>
      <w:r>
        <w:t xml:space="preserve"> si no está ya instalado y haz un </w:t>
      </w:r>
      <w:proofErr w:type="spellStart"/>
      <w:r>
        <w:t>backup</w:t>
      </w:r>
      <w:proofErr w:type="spellEnd"/>
      <w:r>
        <w:t xml:space="preserve"> de todos los archivos del </w:t>
      </w:r>
      <w:proofErr w:type="spellStart"/>
      <w:r>
        <w:t>snapshot</w:t>
      </w:r>
      <w:proofErr w:type="spellEnd"/>
      <w:r>
        <w:t>.</w:t>
      </w:r>
    </w:p>
    <w:p w14:paraId="586ADC9E" w14:textId="2F603F25" w:rsidR="00206D77" w:rsidRDefault="00460742" w:rsidP="00206D77">
      <w:r w:rsidRPr="00460742">
        <w:rPr>
          <w:noProof/>
        </w:rPr>
        <w:lastRenderedPageBreak/>
        <w:drawing>
          <wp:inline distT="0" distB="0" distL="0" distR="0" wp14:anchorId="1A633780" wp14:editId="6B54E0CB">
            <wp:extent cx="5430008" cy="7059010"/>
            <wp:effectExtent l="0" t="0" r="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70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D002" w14:textId="36F74E9D" w:rsidR="00045373" w:rsidRDefault="00045373" w:rsidP="00206D77">
      <w:r w:rsidRPr="00045373">
        <w:rPr>
          <w:noProof/>
        </w:rPr>
        <w:lastRenderedPageBreak/>
        <w:drawing>
          <wp:inline distT="0" distB="0" distL="0" distR="0" wp14:anchorId="488FA62A" wp14:editId="3621204A">
            <wp:extent cx="6371590" cy="67437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9840" w14:textId="77777777" w:rsidR="00206D77" w:rsidRDefault="00206D77" w:rsidP="00206D77">
      <w:r>
        <w:t xml:space="preserve">Puedes hacer un </w:t>
      </w:r>
      <w:proofErr w:type="spellStart"/>
      <w:r>
        <w:t>backup</w:t>
      </w:r>
      <w:proofErr w:type="spellEnd"/>
      <w:r>
        <w:t xml:space="preserve"> de los directorios /</w:t>
      </w:r>
      <w:proofErr w:type="spellStart"/>
      <w:r>
        <w:t>proc</w:t>
      </w:r>
      <w:proofErr w:type="spellEnd"/>
      <w:r>
        <w:t xml:space="preserve"> y /</w:t>
      </w:r>
      <w:proofErr w:type="spellStart"/>
      <w:r>
        <w:t>dev</w:t>
      </w:r>
      <w:proofErr w:type="spellEnd"/>
      <w:r>
        <w:t xml:space="preserve"> del </w:t>
      </w:r>
      <w:proofErr w:type="spellStart"/>
      <w:r>
        <w:t>snapshot</w:t>
      </w:r>
      <w:proofErr w:type="spellEnd"/>
      <w:r>
        <w:t xml:space="preserve">? ¿Podrías haber hecho un </w:t>
      </w:r>
      <w:proofErr w:type="spellStart"/>
      <w:r>
        <w:t>tar</w:t>
      </w:r>
      <w:proofErr w:type="spellEnd"/>
      <w:r>
        <w:t xml:space="preserve"> de los directorios /</w:t>
      </w:r>
      <w:proofErr w:type="spellStart"/>
      <w:r>
        <w:t>proc</w:t>
      </w:r>
      <w:proofErr w:type="spellEnd"/>
      <w:r>
        <w:t xml:space="preserve"> y /</w:t>
      </w:r>
      <w:proofErr w:type="spellStart"/>
      <w:r>
        <w:t>dev</w:t>
      </w:r>
      <w:proofErr w:type="spellEnd"/>
      <w:r>
        <w:t xml:space="preserve"> del sistema? ¿Por qué?</w:t>
      </w:r>
    </w:p>
    <w:p w14:paraId="7DCC89A3" w14:textId="77777777" w:rsidR="00431B43" w:rsidRDefault="00431B43" w:rsidP="00206D77"/>
    <w:p w14:paraId="3DD26883" w14:textId="192199A9" w:rsidR="00431B43" w:rsidRDefault="00431B43" w:rsidP="00BD449B">
      <w:pPr>
        <w:pStyle w:val="Contenido"/>
      </w:pPr>
      <w:r>
        <w:t xml:space="preserve">Porque </w:t>
      </w:r>
      <w:r w:rsidR="00BD449B">
        <w:t>contienen información dinámica y no son directorios de almacenamiento de datos persistentes.</w:t>
      </w:r>
    </w:p>
    <w:p w14:paraId="5B6CBD56" w14:textId="1C8649A3" w:rsidR="00206D77" w:rsidRDefault="00BC0804" w:rsidP="00206D77">
      <w:r w:rsidRPr="00BC0804">
        <w:rPr>
          <w:noProof/>
        </w:rPr>
        <w:lastRenderedPageBreak/>
        <w:drawing>
          <wp:inline distT="0" distB="0" distL="0" distR="0" wp14:anchorId="66C3ADA2" wp14:editId="22F4D830">
            <wp:extent cx="6371590" cy="193103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1C2E" w14:textId="77777777" w:rsidR="00206D77" w:rsidRDefault="00206D77" w:rsidP="00206D77">
      <w:r>
        <w:t xml:space="preserve">Captura las salidas de los comandos </w:t>
      </w:r>
      <w:proofErr w:type="spellStart"/>
      <w:r>
        <w:t>lsblk</w:t>
      </w:r>
      <w:proofErr w:type="spellEnd"/>
      <w:r>
        <w:t xml:space="preserve"> –f y </w:t>
      </w:r>
      <w:proofErr w:type="spellStart"/>
      <w:r>
        <w:t>df</w:t>
      </w:r>
      <w:proofErr w:type="spellEnd"/>
      <w:r>
        <w:t xml:space="preserve"> –Th. </w:t>
      </w:r>
    </w:p>
    <w:p w14:paraId="6E01C8AD" w14:textId="77777777" w:rsidR="00206D77" w:rsidRDefault="00206D77" w:rsidP="00206D77"/>
    <w:p w14:paraId="0DAFFA64" w14:textId="0E65C4B0" w:rsidR="004905DC" w:rsidRDefault="004905DC" w:rsidP="00206D77">
      <w:r w:rsidRPr="004905DC">
        <w:rPr>
          <w:noProof/>
        </w:rPr>
        <w:drawing>
          <wp:inline distT="0" distB="0" distL="0" distR="0" wp14:anchorId="71375F03" wp14:editId="74A38D3B">
            <wp:extent cx="6371590" cy="324675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ED73" w14:textId="2E62B696" w:rsidR="00206D77" w:rsidRDefault="2A31E4D9" w:rsidP="00206D77">
      <w:pPr>
        <w:pStyle w:val="Ttulo3"/>
      </w:pPr>
      <w:bookmarkStart w:id="9" w:name="_Toc161010659"/>
      <w:r>
        <w:t>Tarea 9</w:t>
      </w:r>
      <w:bookmarkEnd w:id="9"/>
      <w:r>
        <w:t xml:space="preserve"> </w:t>
      </w:r>
    </w:p>
    <w:p w14:paraId="1C036273" w14:textId="79B4720D" w:rsidR="00206D77" w:rsidRDefault="00206D77" w:rsidP="00206D77">
      <w:r>
        <w:t xml:space="preserve">Haz un </w:t>
      </w:r>
      <w:proofErr w:type="spellStart"/>
      <w:r>
        <w:t>backup</w:t>
      </w:r>
      <w:proofErr w:type="spellEnd"/>
      <w:r>
        <w:t xml:space="preserve"> de la partición /</w:t>
      </w:r>
      <w:proofErr w:type="spellStart"/>
      <w:r>
        <w:t>boot</w:t>
      </w:r>
      <w:proofErr w:type="spellEnd"/>
      <w:r>
        <w:t xml:space="preserve"> (porque sólo hemos guardado copia del </w:t>
      </w:r>
      <w:proofErr w:type="spellStart"/>
      <w:r>
        <w:t>filesystem</w:t>
      </w:r>
      <w:proofErr w:type="spellEnd"/>
      <w:r>
        <w:t xml:space="preserve"> raíz)</w:t>
      </w:r>
    </w:p>
    <w:p w14:paraId="50BFCDFB" w14:textId="4ABB324A" w:rsidR="00E4717F" w:rsidRPr="00206D77" w:rsidRDefault="00E4717F" w:rsidP="00206D77">
      <w:r w:rsidRPr="00E4717F">
        <w:rPr>
          <w:noProof/>
        </w:rPr>
        <w:drawing>
          <wp:inline distT="0" distB="0" distL="0" distR="0" wp14:anchorId="0A85273D" wp14:editId="313F0748">
            <wp:extent cx="5001323" cy="504895"/>
            <wp:effectExtent l="0" t="0" r="889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2069" w14:textId="65803437" w:rsidR="00206D77" w:rsidRDefault="2A31E4D9" w:rsidP="00206D77">
      <w:pPr>
        <w:pStyle w:val="Ttulo3"/>
      </w:pPr>
      <w:bookmarkStart w:id="10" w:name="_Toc161010660"/>
      <w:r>
        <w:t>Tarea 10</w:t>
      </w:r>
      <w:bookmarkEnd w:id="10"/>
    </w:p>
    <w:p w14:paraId="03ECFB7A" w14:textId="5FF624D2" w:rsidR="004B4DE5" w:rsidRDefault="00206D77" w:rsidP="004B4DE5">
      <w:proofErr w:type="gramStart"/>
      <w:r>
        <w:t>Finalmente</w:t>
      </w:r>
      <w:proofErr w:type="gramEnd"/>
      <w:r>
        <w:t xml:space="preserve"> para guardar el </w:t>
      </w:r>
      <w:proofErr w:type="spellStart"/>
      <w:r>
        <w:t>backup</w:t>
      </w:r>
      <w:proofErr w:type="spellEnd"/>
      <w:r>
        <w:t xml:space="preserve">, se desmonta el disco sdb2 y después se elimina el </w:t>
      </w:r>
      <w:proofErr w:type="spellStart"/>
      <w:r>
        <w:t>snapshot</w:t>
      </w:r>
      <w:proofErr w:type="spellEnd"/>
      <w:r>
        <w:t xml:space="preserve"> de grupo de volúmenes.</w:t>
      </w:r>
    </w:p>
    <w:p w14:paraId="357830B7" w14:textId="7B4F749D" w:rsidR="004B4DE5" w:rsidRPr="004B4DE5" w:rsidRDefault="00097D94" w:rsidP="004B4DE5">
      <w:r w:rsidRPr="00097D94">
        <w:rPr>
          <w:noProof/>
        </w:rPr>
        <w:lastRenderedPageBreak/>
        <w:drawing>
          <wp:inline distT="0" distB="0" distL="0" distR="0" wp14:anchorId="3239968F" wp14:editId="6651B899">
            <wp:extent cx="6134956" cy="2162477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0555" w14:textId="40B3C48F" w:rsidR="001B55EA" w:rsidRPr="001164A7" w:rsidRDefault="2A31E4D9" w:rsidP="00386518">
      <w:pPr>
        <w:pStyle w:val="Ttulo1"/>
        <w:rPr>
          <w:noProof/>
        </w:rPr>
      </w:pPr>
      <w:bookmarkStart w:id="11" w:name="_Toc161010661"/>
      <w:r w:rsidRPr="1747200E">
        <w:rPr>
          <w:noProof/>
        </w:rPr>
        <w:t>Restauración (opcional)</w:t>
      </w:r>
      <w:bookmarkEnd w:id="11"/>
    </w:p>
    <w:p w14:paraId="1DA6319B" w14:textId="77777777" w:rsidR="004B4DE5" w:rsidRDefault="7FBBAD97" w:rsidP="004B4DE5">
      <w:pPr>
        <w:pStyle w:val="Ttulo3"/>
        <w:rPr>
          <w:noProof/>
        </w:rPr>
      </w:pPr>
      <w:bookmarkStart w:id="12" w:name="_Toc161010662"/>
      <w:r w:rsidRPr="1747200E">
        <w:rPr>
          <w:noProof/>
        </w:rPr>
        <w:t>Tarea 1</w:t>
      </w:r>
      <w:bookmarkEnd w:id="12"/>
    </w:p>
    <w:p w14:paraId="1FAE46FB" w14:textId="6D43F4BB" w:rsidR="001B55EA" w:rsidRDefault="00206D77" w:rsidP="00D55895">
      <w:r>
        <w:t xml:space="preserve">Apaga el sistema. Simularemos que la máquina es nueva entrando en la configuración </w:t>
      </w:r>
      <w:proofErr w:type="spellStart"/>
      <w:r>
        <w:t>virtualbox</w:t>
      </w:r>
      <w:proofErr w:type="spellEnd"/>
      <w:r>
        <w:t xml:space="preserve">, eliminando el disco de sistema y añadiendo un disco de nueva creación del mismo tamaño que el original cuyo </w:t>
      </w:r>
      <w:proofErr w:type="spellStart"/>
      <w:r>
        <w:t>backup</w:t>
      </w:r>
      <w:proofErr w:type="spellEnd"/>
      <w:r>
        <w:t xml:space="preserve"> hicimos. Ten cuidado de no eliminar también el disco en que hemos hecho el </w:t>
      </w:r>
      <w:proofErr w:type="spellStart"/>
      <w:r>
        <w:t>backup</w:t>
      </w:r>
      <w:proofErr w:type="spellEnd"/>
      <w:r>
        <w:t xml:space="preserve">, y de que el disco con el </w:t>
      </w:r>
      <w:proofErr w:type="spellStart"/>
      <w:r>
        <w:t>backup</w:t>
      </w:r>
      <w:proofErr w:type="spellEnd"/>
      <w:r>
        <w:t xml:space="preserve"> siga siendo el segundo. Asocia el DVD de instalación al disco óptico.</w:t>
      </w:r>
    </w:p>
    <w:p w14:paraId="73333A11" w14:textId="09B3539A" w:rsidR="00F17FE1" w:rsidRPr="002A0E12" w:rsidRDefault="002A0E12" w:rsidP="00D55895">
      <w:pPr>
        <w:rPr>
          <w:u w:val="single"/>
        </w:rPr>
      </w:pPr>
      <w:r w:rsidRPr="002A0E12">
        <w:rPr>
          <w:noProof/>
        </w:rPr>
        <w:drawing>
          <wp:inline distT="0" distB="0" distL="0" distR="0" wp14:anchorId="3F9AFD2F" wp14:editId="21042491">
            <wp:extent cx="6371590" cy="419544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E958" w14:textId="77777777" w:rsidR="004B4DE5" w:rsidRPr="004B4DE5" w:rsidRDefault="004B4DE5" w:rsidP="004B4DE5"/>
    <w:p w14:paraId="3CFEAC43" w14:textId="77777777" w:rsidR="004B4DE5" w:rsidRDefault="7FBBAD97" w:rsidP="004B4DE5">
      <w:pPr>
        <w:pStyle w:val="Ttulo3"/>
        <w:rPr>
          <w:noProof/>
        </w:rPr>
      </w:pPr>
      <w:bookmarkStart w:id="13" w:name="_Toc161010663"/>
      <w:r w:rsidRPr="1747200E">
        <w:rPr>
          <w:noProof/>
        </w:rPr>
        <w:lastRenderedPageBreak/>
        <w:t>Tarea 2</w:t>
      </w:r>
      <w:bookmarkEnd w:id="13"/>
    </w:p>
    <w:p w14:paraId="1A339777" w14:textId="036FAF60" w:rsidR="001B55EA" w:rsidRPr="001B55EA" w:rsidRDefault="00206D77" w:rsidP="001B55EA">
      <w:pPr>
        <w:rPr>
          <w:lang w:eastAsia="es-ES"/>
        </w:rPr>
      </w:pPr>
      <w:r>
        <w:t xml:space="preserve">Bota con el DVD de instalación, en modo recuperación. Al estar el disco recién creado, no encontrará ninguna partición de Linux. Inicia un </w:t>
      </w:r>
      <w:proofErr w:type="spellStart"/>
      <w:r>
        <w:t>shell</w:t>
      </w:r>
      <w:proofErr w:type="spellEnd"/>
      <w:r>
        <w:t xml:space="preserve"> (opción 3) y configura el teclado español con </w:t>
      </w:r>
      <w:proofErr w:type="spellStart"/>
      <w:r>
        <w:t>loadkeys</w:t>
      </w:r>
      <w:proofErr w:type="spellEnd"/>
      <w:r>
        <w:t xml:space="preserve"> es</w:t>
      </w:r>
    </w:p>
    <w:p w14:paraId="12F1901F" w14:textId="77777777" w:rsidR="00192F35" w:rsidRDefault="00192F35" w:rsidP="00192F35"/>
    <w:p w14:paraId="246A2855" w14:textId="319609ED" w:rsidR="00DE63F6" w:rsidRPr="00192F35" w:rsidRDefault="00DE63F6" w:rsidP="00192F35">
      <w:r w:rsidRPr="00DE63F6">
        <w:rPr>
          <w:noProof/>
        </w:rPr>
        <w:drawing>
          <wp:inline distT="0" distB="0" distL="0" distR="0" wp14:anchorId="64079466" wp14:editId="2D3BAF0D">
            <wp:extent cx="6371590" cy="3846195"/>
            <wp:effectExtent l="0" t="0" r="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B6BF" w14:textId="77777777" w:rsidR="004B4DE5" w:rsidRDefault="7FBBAD97" w:rsidP="004B4DE5">
      <w:pPr>
        <w:pStyle w:val="Ttulo3"/>
        <w:rPr>
          <w:noProof/>
        </w:rPr>
      </w:pPr>
      <w:bookmarkStart w:id="14" w:name="_Toc161010664"/>
      <w:r w:rsidRPr="1747200E">
        <w:rPr>
          <w:noProof/>
        </w:rPr>
        <w:t>Tarea 3</w:t>
      </w:r>
      <w:bookmarkEnd w:id="14"/>
    </w:p>
    <w:p w14:paraId="1E743177" w14:textId="6B80DE17" w:rsidR="001B55EA" w:rsidRPr="001B55EA" w:rsidRDefault="00206D77" w:rsidP="001B55EA">
      <w:pPr>
        <w:rPr>
          <w:lang w:eastAsia="es-ES"/>
        </w:rPr>
      </w:pPr>
      <w:r>
        <w:t xml:space="preserve">Con </w:t>
      </w:r>
      <w:proofErr w:type="spellStart"/>
      <w:r>
        <w:t>lsblk</w:t>
      </w:r>
      <w:proofErr w:type="spellEnd"/>
      <w:r>
        <w:t xml:space="preserve"> comprueba que el nuevo disco </w:t>
      </w:r>
      <w:proofErr w:type="spellStart"/>
      <w:r>
        <w:t>sda</w:t>
      </w:r>
      <w:proofErr w:type="spellEnd"/>
      <w:r>
        <w:t xml:space="preserve"> no tiene particiones y particiónalo con una partición EFI de 200 MiB, otra de 512 MiB de tipo Linux y otra de tipo 8e00 (Linux LVM) con el resto del espacio. Da formato </w:t>
      </w:r>
      <w:proofErr w:type="spellStart"/>
      <w:r>
        <w:t>vfat</w:t>
      </w:r>
      <w:proofErr w:type="spellEnd"/>
      <w:r>
        <w:t xml:space="preserve"> a la partición de 200 MiB y </w:t>
      </w:r>
      <w:proofErr w:type="spellStart"/>
      <w:r>
        <w:t>xfs</w:t>
      </w:r>
      <w:proofErr w:type="spellEnd"/>
      <w:r>
        <w:t xml:space="preserve"> a la de 512MiB.</w:t>
      </w:r>
    </w:p>
    <w:p w14:paraId="1FA0EBD3" w14:textId="4333592F" w:rsidR="00192F35" w:rsidRDefault="006F21E1" w:rsidP="00192F35">
      <w:r w:rsidRPr="006F21E1">
        <w:rPr>
          <w:noProof/>
        </w:rPr>
        <w:drawing>
          <wp:inline distT="0" distB="0" distL="0" distR="0" wp14:anchorId="23F14455" wp14:editId="79D725B3">
            <wp:extent cx="6277851" cy="2543530"/>
            <wp:effectExtent l="0" t="0" r="889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59B8" w14:textId="5E0BA78C" w:rsidR="004123E1" w:rsidRDefault="004123E1" w:rsidP="00192F35">
      <w:r w:rsidRPr="004123E1">
        <w:rPr>
          <w:noProof/>
        </w:rPr>
        <w:lastRenderedPageBreak/>
        <w:drawing>
          <wp:inline distT="0" distB="0" distL="0" distR="0" wp14:anchorId="0027992E" wp14:editId="0C9A2974">
            <wp:extent cx="6371590" cy="533844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13AF" w14:textId="09F46CD5" w:rsidR="00DA06A0" w:rsidRPr="00192F35" w:rsidRDefault="00DA06A0" w:rsidP="00192F35">
      <w:r w:rsidRPr="00DA06A0">
        <w:rPr>
          <w:noProof/>
        </w:rPr>
        <w:drawing>
          <wp:inline distT="0" distB="0" distL="0" distR="0" wp14:anchorId="00FFCDF9" wp14:editId="40D0F10E">
            <wp:extent cx="6371590" cy="238696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C535" w14:textId="77777777" w:rsidR="004B4DE5" w:rsidRDefault="7FBBAD97" w:rsidP="004B4DE5">
      <w:pPr>
        <w:pStyle w:val="Ttulo3"/>
        <w:rPr>
          <w:noProof/>
        </w:rPr>
      </w:pPr>
      <w:bookmarkStart w:id="15" w:name="_Toc161010665"/>
      <w:r w:rsidRPr="1747200E">
        <w:rPr>
          <w:noProof/>
        </w:rPr>
        <w:t>Tarea 4</w:t>
      </w:r>
      <w:bookmarkEnd w:id="15"/>
    </w:p>
    <w:p w14:paraId="4855D7A2" w14:textId="04B44C30" w:rsidR="00192F35" w:rsidRDefault="00206D77" w:rsidP="00192F35">
      <w:r>
        <w:t>Crea los puntos de montaje /</w:t>
      </w:r>
      <w:proofErr w:type="spellStart"/>
      <w:r>
        <w:t>mnt</w:t>
      </w:r>
      <w:proofErr w:type="spellEnd"/>
      <w:r>
        <w:t>/</w:t>
      </w:r>
      <w:proofErr w:type="spellStart"/>
      <w:r>
        <w:t>backup</w:t>
      </w:r>
      <w:proofErr w:type="spellEnd"/>
      <w:r>
        <w:t>, /</w:t>
      </w:r>
      <w:proofErr w:type="spellStart"/>
      <w:r>
        <w:t>mnt</w:t>
      </w:r>
      <w:proofErr w:type="spellEnd"/>
      <w:r>
        <w:t>/</w:t>
      </w:r>
      <w:proofErr w:type="spellStart"/>
      <w:r>
        <w:t>boot</w:t>
      </w:r>
      <w:proofErr w:type="spellEnd"/>
      <w:r>
        <w:t>, y /</w:t>
      </w:r>
      <w:proofErr w:type="spellStart"/>
      <w:r>
        <w:t>mnt</w:t>
      </w:r>
      <w:proofErr w:type="spellEnd"/>
      <w:r>
        <w:t>/</w:t>
      </w:r>
      <w:proofErr w:type="spellStart"/>
      <w:r>
        <w:t>snapshot</w:t>
      </w:r>
      <w:proofErr w:type="spellEnd"/>
      <w:r>
        <w:t xml:space="preserve"> y monta el disco con el </w:t>
      </w:r>
      <w:proofErr w:type="spellStart"/>
      <w:r>
        <w:t>backup</w:t>
      </w:r>
      <w:proofErr w:type="spellEnd"/>
      <w:r>
        <w:t xml:space="preserve"> (sdb1) en /</w:t>
      </w:r>
      <w:proofErr w:type="spellStart"/>
      <w:r>
        <w:t>mnt</w:t>
      </w:r>
      <w:proofErr w:type="spellEnd"/>
      <w:r>
        <w:t>/</w:t>
      </w:r>
      <w:proofErr w:type="spellStart"/>
      <w:r>
        <w:t>backup</w:t>
      </w:r>
      <w:proofErr w:type="spellEnd"/>
      <w:r>
        <w:t>. Si todo va bien los dos .</w:t>
      </w:r>
      <w:proofErr w:type="spellStart"/>
      <w:r>
        <w:t>tgz</w:t>
      </w:r>
      <w:proofErr w:type="spellEnd"/>
      <w:r>
        <w:t xml:space="preserve"> y el .</w:t>
      </w:r>
      <w:proofErr w:type="spellStart"/>
      <w:r>
        <w:t>vg</w:t>
      </w:r>
      <w:proofErr w:type="spellEnd"/>
      <w:r>
        <w:t xml:space="preserve"> deben estar en este último directorio.</w:t>
      </w:r>
    </w:p>
    <w:p w14:paraId="6019A709" w14:textId="61CD88E2" w:rsidR="000210E2" w:rsidRDefault="000210E2" w:rsidP="00192F35">
      <w:r w:rsidRPr="000210E2">
        <w:rPr>
          <w:noProof/>
        </w:rPr>
        <w:lastRenderedPageBreak/>
        <w:drawing>
          <wp:inline distT="0" distB="0" distL="0" distR="0" wp14:anchorId="25093CF1" wp14:editId="6E73A02C">
            <wp:extent cx="4315427" cy="207674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3D53" w14:textId="77777777" w:rsidR="00E5336B" w:rsidRDefault="00E5336B" w:rsidP="00192F35"/>
    <w:p w14:paraId="05A520C6" w14:textId="08BE6DC3" w:rsidR="007D0407" w:rsidRDefault="007D0407" w:rsidP="00192F35">
      <w:r w:rsidRPr="007D0407">
        <w:rPr>
          <w:noProof/>
        </w:rPr>
        <w:drawing>
          <wp:inline distT="0" distB="0" distL="0" distR="0" wp14:anchorId="0C858DDC" wp14:editId="703C84C3">
            <wp:extent cx="6371590" cy="2281555"/>
            <wp:effectExtent l="0" t="0" r="0" b="444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7873" w14:textId="1BED56B4" w:rsidR="00206D77" w:rsidRDefault="00206D77" w:rsidP="00192F35"/>
    <w:p w14:paraId="7B23F0A2" w14:textId="42A5CE4D" w:rsidR="00206D77" w:rsidRPr="00192F35" w:rsidRDefault="00206D77" w:rsidP="00192F35">
      <w:r>
        <w:t xml:space="preserve">Monta la partición </w:t>
      </w:r>
      <w:proofErr w:type="spellStart"/>
      <w:r>
        <w:t>xfs</w:t>
      </w:r>
      <w:proofErr w:type="spellEnd"/>
      <w:r>
        <w:t xml:space="preserve"> que acabas de formatear en /</w:t>
      </w:r>
      <w:proofErr w:type="spellStart"/>
      <w:r>
        <w:t>mnt</w:t>
      </w:r>
      <w:proofErr w:type="spellEnd"/>
      <w:r>
        <w:t>/</w:t>
      </w:r>
      <w:proofErr w:type="spellStart"/>
      <w:r>
        <w:t>boot</w:t>
      </w:r>
      <w:proofErr w:type="spellEnd"/>
      <w:r>
        <w:t>. Crea el punto de montaje /</w:t>
      </w:r>
      <w:proofErr w:type="spellStart"/>
      <w:r>
        <w:t>mnt</w:t>
      </w:r>
      <w:proofErr w:type="spellEnd"/>
      <w:r>
        <w:t>/</w:t>
      </w:r>
      <w:proofErr w:type="spellStart"/>
      <w:r>
        <w:t>boot</w:t>
      </w:r>
      <w:proofErr w:type="spellEnd"/>
      <w:r>
        <w:t>/</w:t>
      </w:r>
      <w:proofErr w:type="spellStart"/>
      <w:r>
        <w:t>efi</w:t>
      </w:r>
      <w:proofErr w:type="spellEnd"/>
      <w:r>
        <w:t xml:space="preserve"> y monta por último la partición </w:t>
      </w:r>
      <w:proofErr w:type="spellStart"/>
      <w:r>
        <w:t>vfat</w:t>
      </w:r>
      <w:proofErr w:type="spellEnd"/>
      <w:r>
        <w:t xml:space="preserve"> en /</w:t>
      </w:r>
      <w:proofErr w:type="spellStart"/>
      <w:r>
        <w:t>mnt</w:t>
      </w:r>
      <w:proofErr w:type="spellEnd"/>
      <w:r>
        <w:t>/</w:t>
      </w:r>
      <w:proofErr w:type="spellStart"/>
      <w:r>
        <w:t>boot</w:t>
      </w:r>
      <w:proofErr w:type="spellEnd"/>
      <w:r>
        <w:t>/</w:t>
      </w:r>
      <w:proofErr w:type="spellStart"/>
      <w:r>
        <w:t>efi</w:t>
      </w:r>
      <w:proofErr w:type="spellEnd"/>
      <w:r>
        <w:t>. Descomprime los archivos de inicio:</w:t>
      </w:r>
    </w:p>
    <w:p w14:paraId="203E2F54" w14:textId="43D15299" w:rsidR="004B4DE5" w:rsidRDefault="7FBBAD97" w:rsidP="004B4DE5">
      <w:pPr>
        <w:pStyle w:val="Ttulo3"/>
        <w:rPr>
          <w:noProof/>
        </w:rPr>
      </w:pPr>
      <w:bookmarkStart w:id="16" w:name="_Toc161010666"/>
      <w:r w:rsidRPr="1747200E">
        <w:rPr>
          <w:noProof/>
        </w:rPr>
        <w:t>Tarea 5</w:t>
      </w:r>
      <w:bookmarkEnd w:id="16"/>
    </w:p>
    <w:p w14:paraId="505A9D8F" w14:textId="735A2920" w:rsidR="00206D77" w:rsidRDefault="00206D77" w:rsidP="00206D77">
      <w:r>
        <w:t xml:space="preserve">Hay que tener en cuenta que hay archivos de configuración que dependen de los </w:t>
      </w:r>
      <w:proofErr w:type="spellStart"/>
      <w:r>
        <w:t>UUIDs</w:t>
      </w:r>
      <w:proofErr w:type="spellEnd"/>
      <w:r>
        <w:t xml:space="preserve"> de los discos, pero el disco del servidor en que se restaurará el </w:t>
      </w:r>
      <w:proofErr w:type="spellStart"/>
      <w:r>
        <w:t>backup</w:t>
      </w:r>
      <w:proofErr w:type="spellEnd"/>
      <w:r>
        <w:t xml:space="preserve"> tiene su propio UUID. Busca el UUID del volumen físico asociado al disco del que se ha creado el </w:t>
      </w:r>
      <w:proofErr w:type="spellStart"/>
      <w:r>
        <w:t>snapshot</w:t>
      </w:r>
      <w:proofErr w:type="spellEnd"/>
      <w:r>
        <w:t xml:space="preserve"> en el archivo .</w:t>
      </w:r>
      <w:proofErr w:type="spellStart"/>
      <w:r>
        <w:t>vg</w:t>
      </w:r>
      <w:proofErr w:type="spellEnd"/>
      <w:r>
        <w:t xml:space="preserve"> que guardaste en el </w:t>
      </w:r>
      <w:proofErr w:type="spellStart"/>
      <w:r>
        <w:t>backup</w:t>
      </w:r>
      <w:proofErr w:type="spellEnd"/>
      <w:r>
        <w:t>. Busca la sección "</w:t>
      </w:r>
      <w:proofErr w:type="spellStart"/>
      <w:r>
        <w:t>physical_volumes</w:t>
      </w:r>
      <w:proofErr w:type="spellEnd"/>
      <w:r>
        <w:t xml:space="preserve">" (volumen pv0 y </w:t>
      </w:r>
      <w:proofErr w:type="spellStart"/>
      <w:r>
        <w:t>device</w:t>
      </w:r>
      <w:proofErr w:type="spellEnd"/>
      <w:r>
        <w:t xml:space="preserve"> "/</w:t>
      </w:r>
      <w:proofErr w:type="spellStart"/>
      <w:r>
        <w:t>dev</w:t>
      </w:r>
      <w:proofErr w:type="spellEnd"/>
      <w:r>
        <w:t>/sda3") y anota la cadena que se encuentra tras "id". A partir de este punto supondremos que esta cadena es xmudb5-dsaR-5zzs-ypNq-iEyp-Gauy-JUovr8</w:t>
      </w:r>
    </w:p>
    <w:p w14:paraId="64E892EE" w14:textId="1D74642A" w:rsidR="00206D77" w:rsidRDefault="002F67D0" w:rsidP="00206D77">
      <w:r w:rsidRPr="002F67D0">
        <w:rPr>
          <w:noProof/>
        </w:rPr>
        <w:lastRenderedPageBreak/>
        <w:drawing>
          <wp:inline distT="0" distB="0" distL="0" distR="0" wp14:anchorId="15335CED" wp14:editId="7079C83C">
            <wp:extent cx="6371590" cy="195072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79AF" w14:textId="14A4A2B7" w:rsidR="00206D77" w:rsidRDefault="00206D77" w:rsidP="00206D77">
      <w:r>
        <w:t>Ejecuta las órdenes siguientes (con la cadena "id" de tu equipo y el nombre del archivo de extensión .</w:t>
      </w:r>
      <w:proofErr w:type="spellStart"/>
      <w:r>
        <w:t>vg</w:t>
      </w:r>
      <w:proofErr w:type="spellEnd"/>
      <w:r>
        <w:t xml:space="preserve"> correspondiente):</w:t>
      </w:r>
    </w:p>
    <w:p w14:paraId="0B0302F3" w14:textId="77777777" w:rsidR="00206D77" w:rsidRPr="00206D77" w:rsidRDefault="00206D77" w:rsidP="00206D77"/>
    <w:p w14:paraId="1D0192CA" w14:textId="77777777" w:rsidR="004B4DE5" w:rsidRDefault="7FBBAD97" w:rsidP="00192F35">
      <w:pPr>
        <w:pStyle w:val="Ttulo3"/>
        <w:rPr>
          <w:noProof/>
        </w:rPr>
      </w:pPr>
      <w:bookmarkStart w:id="17" w:name="_Toc161010667"/>
      <w:r w:rsidRPr="1747200E">
        <w:rPr>
          <w:noProof/>
        </w:rPr>
        <w:t>Tarea 6</w:t>
      </w:r>
      <w:bookmarkEnd w:id="17"/>
    </w:p>
    <w:p w14:paraId="39CD2A81" w14:textId="61BA420F" w:rsidR="00192F35" w:rsidRDefault="00206D77" w:rsidP="00206D77">
      <w:r>
        <w:t>Da formato XFS al volumen lógico asociado a la partición raíz y móntalo en /</w:t>
      </w:r>
      <w:proofErr w:type="spellStart"/>
      <w:r>
        <w:t>mnt</w:t>
      </w:r>
      <w:proofErr w:type="spellEnd"/>
      <w:r>
        <w:t>/</w:t>
      </w:r>
      <w:proofErr w:type="spellStart"/>
      <w:r>
        <w:t>snapshot</w:t>
      </w:r>
      <w:proofErr w:type="spellEnd"/>
      <w:r>
        <w:t>:</w:t>
      </w:r>
    </w:p>
    <w:p w14:paraId="27D0B315" w14:textId="7AB7F889" w:rsidR="00A70F9E" w:rsidRDefault="00A70F9E" w:rsidP="00206D77">
      <w:pPr>
        <w:rPr>
          <w:noProof/>
          <w:u w:val="single"/>
        </w:rPr>
      </w:pPr>
      <w:r w:rsidRPr="00A70F9E">
        <w:rPr>
          <w:noProof/>
          <w:u w:val="single"/>
        </w:rPr>
        <w:drawing>
          <wp:inline distT="0" distB="0" distL="0" distR="0" wp14:anchorId="7EC695DA" wp14:editId="236FD697">
            <wp:extent cx="3029373" cy="171474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E7E6" w14:textId="57D7DAA2" w:rsidR="003A5F8A" w:rsidRPr="00206D77" w:rsidRDefault="003A5F8A" w:rsidP="00206D77">
      <w:pPr>
        <w:rPr>
          <w:noProof/>
          <w:u w:val="single"/>
        </w:rPr>
      </w:pPr>
      <w:r w:rsidRPr="003A5F8A">
        <w:rPr>
          <w:noProof/>
          <w:u w:val="single"/>
        </w:rPr>
        <w:drawing>
          <wp:inline distT="0" distB="0" distL="0" distR="0" wp14:anchorId="0EEB5BFC" wp14:editId="763491EF">
            <wp:extent cx="5249008" cy="981212"/>
            <wp:effectExtent l="0" t="0" r="889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7666" w14:textId="545FB44B" w:rsidR="00192F35" w:rsidRDefault="00192F35" w:rsidP="00206D77">
      <w:pPr>
        <w:rPr>
          <w:noProof/>
        </w:rPr>
      </w:pPr>
    </w:p>
    <w:p w14:paraId="769474F0" w14:textId="688673F5" w:rsidR="00206D77" w:rsidRDefault="2A31E4D9" w:rsidP="00206D77">
      <w:pPr>
        <w:pStyle w:val="Ttulo3"/>
        <w:rPr>
          <w:noProof/>
        </w:rPr>
      </w:pPr>
      <w:bookmarkStart w:id="18" w:name="_Toc161010668"/>
      <w:r w:rsidRPr="1747200E">
        <w:rPr>
          <w:noProof/>
        </w:rPr>
        <w:t>Tarea 7</w:t>
      </w:r>
      <w:bookmarkEnd w:id="18"/>
    </w:p>
    <w:p w14:paraId="091B7059" w14:textId="2146B0F0" w:rsidR="00206D77" w:rsidRDefault="00206D77" w:rsidP="00206D77">
      <w:r>
        <w:t xml:space="preserve">Restaura el </w:t>
      </w:r>
      <w:proofErr w:type="spellStart"/>
      <w:r>
        <w:t>backup</w:t>
      </w:r>
      <w:proofErr w:type="spellEnd"/>
      <w:r>
        <w:t xml:space="preserve"> a /</w:t>
      </w:r>
      <w:proofErr w:type="spellStart"/>
      <w:r>
        <w:t>mnt</w:t>
      </w:r>
      <w:proofErr w:type="spellEnd"/>
      <w:r>
        <w:t>/</w:t>
      </w:r>
      <w:proofErr w:type="spellStart"/>
      <w:r>
        <w:t>snapshot</w:t>
      </w:r>
      <w:proofErr w:type="spellEnd"/>
      <w:r>
        <w:t>:</w:t>
      </w:r>
    </w:p>
    <w:p w14:paraId="5A0A7A90" w14:textId="7B51C775" w:rsidR="008F1924" w:rsidRPr="00206D77" w:rsidRDefault="008F1924" w:rsidP="00206D77">
      <w:pPr>
        <w:rPr>
          <w:noProof/>
          <w:u w:val="single"/>
        </w:rPr>
      </w:pPr>
      <w:r w:rsidRPr="008F1924">
        <w:rPr>
          <w:noProof/>
          <w:u w:val="single"/>
        </w:rPr>
        <w:drawing>
          <wp:inline distT="0" distB="0" distL="0" distR="0" wp14:anchorId="0B5DDE20" wp14:editId="2B1F269A">
            <wp:extent cx="2133898" cy="2353003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F13B" w14:textId="77777777" w:rsidR="004B4DE5" w:rsidRDefault="004B4DE5" w:rsidP="004B4DE5">
      <w:pPr>
        <w:ind w:left="360"/>
        <w:rPr>
          <w:noProof/>
        </w:rPr>
      </w:pPr>
    </w:p>
    <w:p w14:paraId="05995DE5" w14:textId="69F8162C" w:rsidR="004B4DE5" w:rsidRDefault="2A31E4D9" w:rsidP="00206D77">
      <w:pPr>
        <w:pStyle w:val="Ttulo3"/>
        <w:rPr>
          <w:noProof/>
        </w:rPr>
      </w:pPr>
      <w:bookmarkStart w:id="19" w:name="_Toc161010669"/>
      <w:r w:rsidRPr="1747200E">
        <w:rPr>
          <w:noProof/>
        </w:rPr>
        <w:lastRenderedPageBreak/>
        <w:t>Tarea 8</w:t>
      </w:r>
      <w:bookmarkEnd w:id="19"/>
    </w:p>
    <w:p w14:paraId="6D77804E" w14:textId="1A1C67F2" w:rsidR="00206D77" w:rsidRDefault="00206D77" w:rsidP="00206D77">
      <w:r>
        <w:t>En este punto el sistema está reconstruido a falta del sector de arranque del nuevo disco. Ahora bien, los UUID de los discos /</w:t>
      </w:r>
      <w:proofErr w:type="spellStart"/>
      <w:r>
        <w:t>boot</w:t>
      </w:r>
      <w:proofErr w:type="spellEnd"/>
      <w:r>
        <w:t xml:space="preserve"> y /</w:t>
      </w:r>
      <w:proofErr w:type="spellStart"/>
      <w:r>
        <w:t>boot</w:t>
      </w:r>
      <w:proofErr w:type="spellEnd"/>
      <w:r>
        <w:t>/</w:t>
      </w:r>
      <w:proofErr w:type="spellStart"/>
      <w:r>
        <w:t>efi</w:t>
      </w:r>
      <w:proofErr w:type="spellEnd"/>
      <w:r>
        <w:t xml:space="preserve"> en la nueva máquina han cambiado, por lo que deben actualizarse el archivo /</w:t>
      </w:r>
      <w:proofErr w:type="spellStart"/>
      <w:r>
        <w:t>etc</w:t>
      </w:r>
      <w:proofErr w:type="spellEnd"/>
      <w:r>
        <w:t>/</w:t>
      </w:r>
      <w:proofErr w:type="spellStart"/>
      <w:r>
        <w:t>fstab</w:t>
      </w:r>
      <w:proofErr w:type="spellEnd"/>
      <w:r>
        <w:t xml:space="preserve">. Consulta los nuevos UUID de sda2 y sda1 con </w:t>
      </w:r>
      <w:proofErr w:type="spellStart"/>
      <w:r>
        <w:t>blkid</w:t>
      </w:r>
      <w:proofErr w:type="spellEnd"/>
      <w:r>
        <w:t xml:space="preserve"> y cambia los UUID de las entradas /</w:t>
      </w:r>
      <w:proofErr w:type="spellStart"/>
      <w:r>
        <w:t>boot</w:t>
      </w:r>
      <w:proofErr w:type="spellEnd"/>
      <w:r>
        <w:t xml:space="preserve"> y /</w:t>
      </w:r>
      <w:proofErr w:type="spellStart"/>
      <w:r>
        <w:t>boot</w:t>
      </w:r>
      <w:proofErr w:type="spellEnd"/>
      <w:r>
        <w:t>/</w:t>
      </w:r>
      <w:proofErr w:type="spellStart"/>
      <w:r>
        <w:t>efi</w:t>
      </w:r>
      <w:proofErr w:type="spellEnd"/>
      <w:r>
        <w:t xml:space="preserve"> en /</w:t>
      </w:r>
      <w:proofErr w:type="spellStart"/>
      <w:r>
        <w:t>etc</w:t>
      </w:r>
      <w:proofErr w:type="spellEnd"/>
      <w:r>
        <w:t>/</w:t>
      </w:r>
      <w:proofErr w:type="spellStart"/>
      <w:r>
        <w:t>fstab</w:t>
      </w:r>
      <w:proofErr w:type="spellEnd"/>
      <w:r>
        <w:t xml:space="preserve"> (del nuevo disco, no de la unidad óptica) a los valores obtenidos.</w:t>
      </w:r>
    </w:p>
    <w:p w14:paraId="52E0C1FA" w14:textId="54052D02" w:rsidR="00886F69" w:rsidRPr="00206D77" w:rsidRDefault="00886F69" w:rsidP="00206D77">
      <w:r w:rsidRPr="00886F69">
        <w:rPr>
          <w:noProof/>
        </w:rPr>
        <w:drawing>
          <wp:inline distT="0" distB="0" distL="0" distR="0" wp14:anchorId="659C80EA" wp14:editId="565AEFDE">
            <wp:extent cx="6371590" cy="1652270"/>
            <wp:effectExtent l="0" t="0" r="0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ED99" w14:textId="4E316E12" w:rsidR="00206D77" w:rsidRDefault="2A31E4D9" w:rsidP="00206D77">
      <w:pPr>
        <w:pStyle w:val="Ttulo3"/>
        <w:rPr>
          <w:noProof/>
        </w:rPr>
      </w:pPr>
      <w:bookmarkStart w:id="20" w:name="_Toc161010670"/>
      <w:r w:rsidRPr="1747200E">
        <w:rPr>
          <w:noProof/>
        </w:rPr>
        <w:t>Tarea 9</w:t>
      </w:r>
      <w:bookmarkEnd w:id="20"/>
    </w:p>
    <w:p w14:paraId="59588D04" w14:textId="41EF0B88" w:rsidR="00206D77" w:rsidRDefault="00206D77" w:rsidP="00206D77">
      <w:r>
        <w:t>Rebota nuevamente en modo rescate y comprueba que el sistema es detectado y que se monta en /</w:t>
      </w:r>
      <w:proofErr w:type="spellStart"/>
      <w:r>
        <w:t>mnt</w:t>
      </w:r>
      <w:proofErr w:type="spellEnd"/>
      <w:r>
        <w:t>/</w:t>
      </w:r>
      <w:proofErr w:type="spellStart"/>
      <w:r>
        <w:t>sysroot</w:t>
      </w:r>
      <w:proofErr w:type="spellEnd"/>
      <w:r>
        <w:t xml:space="preserve"> (opción 1 Continue). Haz un </w:t>
      </w:r>
      <w:proofErr w:type="spellStart"/>
      <w:r>
        <w:t>chroot</w:t>
      </w:r>
      <w:proofErr w:type="spellEnd"/>
      <w:r>
        <w:t xml:space="preserve"> a /</w:t>
      </w:r>
      <w:proofErr w:type="spellStart"/>
      <w:r>
        <w:t>mnt</w:t>
      </w:r>
      <w:proofErr w:type="spellEnd"/>
      <w:r>
        <w:t>/</w:t>
      </w:r>
      <w:proofErr w:type="spellStart"/>
      <w:r>
        <w:t>sysroot</w:t>
      </w:r>
      <w:proofErr w:type="spellEnd"/>
      <w:r>
        <w:t xml:space="preserve"> y comprueba que en sda1 y sda2 estén montados /</w:t>
      </w:r>
      <w:proofErr w:type="spellStart"/>
      <w:r>
        <w:t>boot</w:t>
      </w:r>
      <w:proofErr w:type="spellEnd"/>
      <w:r>
        <w:t>/</w:t>
      </w:r>
      <w:proofErr w:type="spellStart"/>
      <w:r>
        <w:t>efi</w:t>
      </w:r>
      <w:proofErr w:type="spellEnd"/>
      <w:r>
        <w:t xml:space="preserve"> y /</w:t>
      </w:r>
      <w:proofErr w:type="spellStart"/>
      <w:r>
        <w:t>boot</w:t>
      </w:r>
      <w:proofErr w:type="spellEnd"/>
      <w:r>
        <w:t xml:space="preserve"> (si no lo están, posiblemente no hayas resuelto bien el paso 8). Reconstruye </w:t>
      </w:r>
      <w:proofErr w:type="spellStart"/>
      <w:r>
        <w:t>grub.cfg</w:t>
      </w:r>
      <w:proofErr w:type="spellEnd"/>
      <w:r>
        <w:t xml:space="preserve"> mediante la orden</w:t>
      </w:r>
    </w:p>
    <w:p w14:paraId="17EC1800" w14:textId="117A5AB3" w:rsidR="007A3513" w:rsidRPr="00206D77" w:rsidRDefault="00464661" w:rsidP="00206D77">
      <w:r w:rsidRPr="00464661">
        <w:rPr>
          <w:noProof/>
        </w:rPr>
        <w:lastRenderedPageBreak/>
        <w:drawing>
          <wp:inline distT="0" distB="0" distL="0" distR="0" wp14:anchorId="1DF62E64" wp14:editId="085E6FFF">
            <wp:extent cx="4963218" cy="4363059"/>
            <wp:effectExtent l="0" t="0" r="889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C86C" w14:textId="06CD84A1" w:rsidR="00206D77" w:rsidRDefault="2A31E4D9" w:rsidP="00206D77">
      <w:pPr>
        <w:pStyle w:val="Ttulo3"/>
        <w:rPr>
          <w:noProof/>
        </w:rPr>
      </w:pPr>
      <w:bookmarkStart w:id="21" w:name="_Toc161010671"/>
      <w:r w:rsidRPr="1747200E">
        <w:rPr>
          <w:noProof/>
        </w:rPr>
        <w:t>Tarea 10</w:t>
      </w:r>
      <w:bookmarkEnd w:id="21"/>
    </w:p>
    <w:p w14:paraId="1565CF16" w14:textId="5BF737F5" w:rsidR="00206D77" w:rsidRDefault="00206D77" w:rsidP="00206D77">
      <w:r>
        <w:t>Retira el DVD de instalación y reinicia el equipo. Si se entra en el Shell UEFI nos aparecerá una pantalla como la siguiente:</w:t>
      </w:r>
    </w:p>
    <w:p w14:paraId="362A93DC" w14:textId="1CE68D96" w:rsidR="00206D77" w:rsidRDefault="00012A12" w:rsidP="00206D77">
      <w:r w:rsidRPr="00012A12">
        <w:rPr>
          <w:noProof/>
        </w:rPr>
        <w:drawing>
          <wp:inline distT="0" distB="0" distL="0" distR="0" wp14:anchorId="53D26F5C" wp14:editId="37E6607F">
            <wp:extent cx="6371590" cy="2285365"/>
            <wp:effectExtent l="0" t="0" r="0" b="63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500B" w14:textId="119D544C" w:rsidR="00206D77" w:rsidRDefault="00206D77" w:rsidP="00206D77">
      <w:r>
        <w:t>FS0 y FS1 son los dos discos, si hubiéramos retirado el segundo disco solo tendremos un único FS0. Bien, en esta pantalla teclearemos "</w:t>
      </w:r>
      <w:proofErr w:type="spellStart"/>
      <w:r>
        <w:t>exit</w:t>
      </w:r>
      <w:proofErr w:type="spellEnd"/>
      <w:r>
        <w:t>" y entraremos en las opciones de gestión de arranque. Con las teclas de desplazamiento vertical iremos hasta "</w:t>
      </w:r>
      <w:proofErr w:type="spellStart"/>
      <w:r>
        <w:t>Boot</w:t>
      </w:r>
      <w:proofErr w:type="spellEnd"/>
      <w:r>
        <w:t xml:space="preserve"> Manager":</w:t>
      </w:r>
    </w:p>
    <w:p w14:paraId="5BB7A918" w14:textId="79B6989C" w:rsidR="00206D77" w:rsidRDefault="00DB4897" w:rsidP="00206D77">
      <w:r w:rsidRPr="00DB4897">
        <w:rPr>
          <w:noProof/>
        </w:rPr>
        <w:lastRenderedPageBreak/>
        <w:drawing>
          <wp:inline distT="0" distB="0" distL="0" distR="0" wp14:anchorId="6D0994D3" wp14:editId="195189BE">
            <wp:extent cx="6371590" cy="425640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3FD0" w14:textId="5F2FDECF" w:rsidR="00206D77" w:rsidRDefault="00206D77" w:rsidP="00206D77">
      <w:r>
        <w:t>Pulsaremos "</w:t>
      </w:r>
      <w:proofErr w:type="spellStart"/>
      <w:r>
        <w:t>Enter</w:t>
      </w:r>
      <w:proofErr w:type="spellEnd"/>
      <w:r>
        <w:t>" y nos aparecerán las diferentes opciones de arranque:</w:t>
      </w:r>
    </w:p>
    <w:p w14:paraId="4A8391DA" w14:textId="7FFBE5F1" w:rsidR="00206D77" w:rsidRDefault="00E077E6" w:rsidP="00206D77">
      <w:r w:rsidRPr="006D6F55">
        <w:rPr>
          <w:noProof/>
        </w:rPr>
        <w:drawing>
          <wp:inline distT="0" distB="0" distL="0" distR="0" wp14:anchorId="7DB14A8E" wp14:editId="15861B1B">
            <wp:extent cx="4267796" cy="914528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A801" w14:textId="19FADF2C" w:rsidR="00206D77" w:rsidRPr="00206D77" w:rsidRDefault="00206D77" w:rsidP="00206D77">
      <w:r>
        <w:t>Seleccionaremos el primer disco duro (ver arriba a la derecha el "</w:t>
      </w:r>
      <w:proofErr w:type="spellStart"/>
      <w:r>
        <w:t>Device</w:t>
      </w:r>
      <w:proofErr w:type="spellEnd"/>
      <w:r>
        <w:t xml:space="preserve"> </w:t>
      </w:r>
      <w:proofErr w:type="spellStart"/>
      <w:r>
        <w:t>Path</w:t>
      </w:r>
      <w:proofErr w:type="spellEnd"/>
      <w:r>
        <w:t>" Sata 0x0, el otro disco sería la unidad Sata 0x1) y ya nos aparecerá el familiar menú de arranque de Linux.</w:t>
      </w:r>
    </w:p>
    <w:p w14:paraId="44A21729" w14:textId="2AC6722D" w:rsidR="00206D77" w:rsidRDefault="2A31E4D9" w:rsidP="00206D77">
      <w:pPr>
        <w:pStyle w:val="Ttulo3"/>
        <w:rPr>
          <w:noProof/>
        </w:rPr>
      </w:pPr>
      <w:bookmarkStart w:id="22" w:name="_Toc161010672"/>
      <w:r w:rsidRPr="1747200E">
        <w:rPr>
          <w:noProof/>
        </w:rPr>
        <w:t>Tarea 11</w:t>
      </w:r>
      <w:bookmarkEnd w:id="22"/>
    </w:p>
    <w:p w14:paraId="592B08B1" w14:textId="77777777" w:rsidR="00550C5A" w:rsidRDefault="00206D77" w:rsidP="00AB02A7">
      <w:pPr>
        <w:spacing w:after="200"/>
      </w:pPr>
      <w:r>
        <w:t xml:space="preserve">Es posible que el sistema rebote una vez más para reconstruir las etiquetas de SELinux. Comprueba que el mensaje de presentación incluye la etiqueta "Copia de Seguridad practica </w:t>
      </w:r>
      <w:proofErr w:type="spellStart"/>
      <w:r>
        <w:t>backup</w:t>
      </w:r>
      <w:proofErr w:type="spellEnd"/>
      <w:r>
        <w:t xml:space="preserve">" y que puedes iniciar sesión. </w:t>
      </w:r>
    </w:p>
    <w:p w14:paraId="67B3DE99" w14:textId="531521A2" w:rsidR="0087605E" w:rsidRDefault="00206D77" w:rsidP="00AB02A7">
      <w:pPr>
        <w:spacing w:after="200"/>
      </w:pPr>
      <w:r>
        <w:t xml:space="preserve">Puede que no reconozca la partición de swap, se puede comprobar con </w:t>
      </w:r>
      <w:proofErr w:type="spellStart"/>
      <w:r>
        <w:t>lsblk</w:t>
      </w:r>
      <w:proofErr w:type="spellEnd"/>
      <w:r>
        <w:t xml:space="preserve"> –f, si la partición de swap tiene un UUID y el punto de montaje [SWAP] está todo correcto. Si no lo tiene, ejecuta el comando:</w:t>
      </w:r>
    </w:p>
    <w:p w14:paraId="6CB835D1" w14:textId="2EFF5185" w:rsidR="00550C5A" w:rsidRDefault="00550C5A" w:rsidP="00AB02A7">
      <w:pPr>
        <w:spacing w:after="200"/>
      </w:pPr>
      <w:r>
        <w:t xml:space="preserve"># </w:t>
      </w:r>
      <w:proofErr w:type="spellStart"/>
      <w:r>
        <w:t>mkswap</w:t>
      </w:r>
      <w:proofErr w:type="spellEnd"/>
      <w:r>
        <w:t xml:space="preserve"> /</w:t>
      </w:r>
      <w:proofErr w:type="spellStart"/>
      <w:r>
        <w:t>dev</w:t>
      </w:r>
      <w:proofErr w:type="spellEnd"/>
      <w:r>
        <w:t>/</w:t>
      </w:r>
      <w:proofErr w:type="spellStart"/>
      <w:r>
        <w:t>almalinux</w:t>
      </w:r>
      <w:proofErr w:type="spellEnd"/>
      <w:r>
        <w:t>/swap</w:t>
      </w:r>
    </w:p>
    <w:p w14:paraId="778F9557" w14:textId="453C65F4" w:rsidR="0018259B" w:rsidRPr="00550C5A" w:rsidRDefault="0018259B" w:rsidP="00AB02A7">
      <w:pPr>
        <w:spacing w:after="200"/>
        <w:rPr>
          <w:u w:val="single"/>
        </w:rPr>
      </w:pPr>
      <w:r w:rsidRPr="0018259B">
        <w:rPr>
          <w:noProof/>
          <w:u w:val="single"/>
        </w:rPr>
        <w:lastRenderedPageBreak/>
        <w:drawing>
          <wp:inline distT="0" distB="0" distL="0" distR="0" wp14:anchorId="39201D5B" wp14:editId="2012EC20">
            <wp:extent cx="2486372" cy="3953427"/>
            <wp:effectExtent l="0" t="0" r="9525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EB4D" w14:textId="16E22257" w:rsidR="00550C5A" w:rsidRDefault="00550C5A" w:rsidP="00AB02A7">
      <w:pPr>
        <w:spacing w:after="200"/>
      </w:pPr>
      <w:r>
        <w:t>La siguiente vez que se inicie el sistema lo reconocerá correctamente.</w:t>
      </w:r>
    </w:p>
    <w:p w14:paraId="7C4C228B" w14:textId="392ACD29" w:rsidR="00550C5A" w:rsidRDefault="00550C5A" w:rsidP="00AB02A7">
      <w:pPr>
        <w:spacing w:after="200"/>
      </w:pPr>
    </w:p>
    <w:p w14:paraId="3A0D788F" w14:textId="7FF0C19F" w:rsidR="00550C5A" w:rsidRPr="00386518" w:rsidRDefault="6CA5CE52" w:rsidP="00386518">
      <w:pPr>
        <w:pStyle w:val="Ttulo1"/>
        <w:rPr>
          <w:u w:val="single"/>
        </w:rPr>
      </w:pPr>
      <w:bookmarkStart w:id="23" w:name="_Toc161010673"/>
      <w:r>
        <w:t>Copia de seguridad y restauración de una máquina en Azure</w:t>
      </w:r>
      <w:bookmarkEnd w:id="23"/>
    </w:p>
    <w:p w14:paraId="4BDE22B0" w14:textId="3B51D3FC" w:rsidR="00386518" w:rsidRDefault="00386518" w:rsidP="00386518"/>
    <w:p w14:paraId="68008513" w14:textId="1206BB74" w:rsidR="00F258FB" w:rsidRDefault="00F258FB" w:rsidP="00386518">
      <w:r>
        <w:t>He tenido problemas en Azure y no he podido realizar esta parte debido a que mi licencia expiró.</w:t>
      </w:r>
    </w:p>
    <w:p w14:paraId="1428694D" w14:textId="77777777" w:rsidR="00F258FB" w:rsidRDefault="00F258FB" w:rsidP="00386518"/>
    <w:p w14:paraId="0DE5F42F" w14:textId="43ED6E3D" w:rsidR="00F258FB" w:rsidRPr="00386518" w:rsidRDefault="0016548D" w:rsidP="00386518">
      <w:r>
        <w:rPr>
          <w:noProof/>
        </w:rPr>
        <w:drawing>
          <wp:inline distT="0" distB="0" distL="0" distR="0" wp14:anchorId="7F0173E4" wp14:editId="3EF9C813">
            <wp:extent cx="5553075" cy="1964662"/>
            <wp:effectExtent l="0" t="0" r="0" b="0"/>
            <wp:docPr id="2" name="Imagen 2" descr="Vista previa de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sta previa de imagen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908" cy="1967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58FB" w:rsidRPr="00386518" w:rsidSect="00003333">
      <w:headerReference w:type="default" r:id="rId53"/>
      <w:footerReference w:type="default" r:id="rId54"/>
      <w:pgSz w:w="11906" w:h="16838" w:code="9"/>
      <w:pgMar w:top="720" w:right="936" w:bottom="720" w:left="936" w:header="0" w:footer="289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6391D6" w14:textId="77777777" w:rsidR="007C0D6C" w:rsidRDefault="007C0D6C">
      <w:r>
        <w:separator/>
      </w:r>
    </w:p>
    <w:p w14:paraId="37DEBEA5" w14:textId="77777777" w:rsidR="007C0D6C" w:rsidRDefault="007C0D6C"/>
  </w:endnote>
  <w:endnote w:type="continuationSeparator" w:id="0">
    <w:p w14:paraId="1E257B52" w14:textId="77777777" w:rsidR="007C0D6C" w:rsidRDefault="007C0D6C">
      <w:r>
        <w:continuationSeparator/>
      </w:r>
    </w:p>
    <w:p w14:paraId="1EF8C598" w14:textId="77777777" w:rsidR="007C0D6C" w:rsidRDefault="007C0D6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14:paraId="1C8F7808" w14:textId="1A503CC0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CA4AB6">
          <w:rPr>
            <w:noProof/>
            <w:lang w:bidi="es-ES"/>
          </w:rPr>
          <w:t>1</w:t>
        </w:r>
        <w:r>
          <w:rPr>
            <w:noProof/>
            <w:lang w:bidi="es-ES"/>
          </w:rPr>
          <w:fldChar w:fldCharType="end"/>
        </w:r>
      </w:p>
    </w:sdtContent>
  </w:sdt>
  <w:p w14:paraId="46FC7E62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80D1B0" w14:textId="77777777" w:rsidR="007C0D6C" w:rsidRDefault="007C0D6C">
      <w:r>
        <w:separator/>
      </w:r>
    </w:p>
    <w:p w14:paraId="14F90643" w14:textId="77777777" w:rsidR="007C0D6C" w:rsidRDefault="007C0D6C"/>
  </w:footnote>
  <w:footnote w:type="continuationSeparator" w:id="0">
    <w:p w14:paraId="1D2E6593" w14:textId="77777777" w:rsidR="007C0D6C" w:rsidRDefault="007C0D6C">
      <w:r>
        <w:continuationSeparator/>
      </w:r>
    </w:p>
    <w:p w14:paraId="17FB7D7D" w14:textId="77777777" w:rsidR="007C0D6C" w:rsidRDefault="007C0D6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159EBBC8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F3F2C98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0596A51A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5F5D50"/>
    <w:multiLevelType w:val="hybridMultilevel"/>
    <w:tmpl w:val="09229728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93044E"/>
    <w:multiLevelType w:val="hybridMultilevel"/>
    <w:tmpl w:val="A1E4340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696203F"/>
    <w:multiLevelType w:val="hybridMultilevel"/>
    <w:tmpl w:val="A70E320E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2244156">
    <w:abstractNumId w:val="2"/>
  </w:num>
  <w:num w:numId="2" w16cid:durableId="1917088304">
    <w:abstractNumId w:val="1"/>
  </w:num>
  <w:num w:numId="3" w16cid:durableId="7217571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4DE5"/>
    <w:rsid w:val="00003333"/>
    <w:rsid w:val="00012A12"/>
    <w:rsid w:val="000210E2"/>
    <w:rsid w:val="0002482E"/>
    <w:rsid w:val="00045373"/>
    <w:rsid w:val="00050324"/>
    <w:rsid w:val="000747A0"/>
    <w:rsid w:val="00097D94"/>
    <w:rsid w:val="000A0150"/>
    <w:rsid w:val="000E63C9"/>
    <w:rsid w:val="001164A7"/>
    <w:rsid w:val="00130E9D"/>
    <w:rsid w:val="00150A6D"/>
    <w:rsid w:val="00154EBC"/>
    <w:rsid w:val="0016548D"/>
    <w:rsid w:val="0018259B"/>
    <w:rsid w:val="00185B35"/>
    <w:rsid w:val="00192F35"/>
    <w:rsid w:val="001B55EA"/>
    <w:rsid w:val="001F2BC8"/>
    <w:rsid w:val="001F5F6B"/>
    <w:rsid w:val="00206D77"/>
    <w:rsid w:val="00243EBC"/>
    <w:rsid w:val="00246A35"/>
    <w:rsid w:val="00254114"/>
    <w:rsid w:val="00284348"/>
    <w:rsid w:val="002905FC"/>
    <w:rsid w:val="002A0E12"/>
    <w:rsid w:val="002C3041"/>
    <w:rsid w:val="002F23D5"/>
    <w:rsid w:val="002F51F5"/>
    <w:rsid w:val="002F67D0"/>
    <w:rsid w:val="00312137"/>
    <w:rsid w:val="00330359"/>
    <w:rsid w:val="0033762F"/>
    <w:rsid w:val="00360494"/>
    <w:rsid w:val="00366C7E"/>
    <w:rsid w:val="00384EA3"/>
    <w:rsid w:val="00386518"/>
    <w:rsid w:val="003A39A1"/>
    <w:rsid w:val="003A5F8A"/>
    <w:rsid w:val="003B26A9"/>
    <w:rsid w:val="003C2191"/>
    <w:rsid w:val="003D3863"/>
    <w:rsid w:val="003E0796"/>
    <w:rsid w:val="00402D4C"/>
    <w:rsid w:val="004110DE"/>
    <w:rsid w:val="004123E1"/>
    <w:rsid w:val="00431B43"/>
    <w:rsid w:val="0044085A"/>
    <w:rsid w:val="0046008A"/>
    <w:rsid w:val="00460742"/>
    <w:rsid w:val="00464661"/>
    <w:rsid w:val="0046484A"/>
    <w:rsid w:val="004905DC"/>
    <w:rsid w:val="004B21A5"/>
    <w:rsid w:val="004B4DE5"/>
    <w:rsid w:val="004E3F23"/>
    <w:rsid w:val="004E5FEE"/>
    <w:rsid w:val="005037F0"/>
    <w:rsid w:val="00516A86"/>
    <w:rsid w:val="005235E5"/>
    <w:rsid w:val="005275F6"/>
    <w:rsid w:val="00550C5A"/>
    <w:rsid w:val="00572102"/>
    <w:rsid w:val="005921EA"/>
    <w:rsid w:val="005F1BB0"/>
    <w:rsid w:val="00656C4D"/>
    <w:rsid w:val="006D6F55"/>
    <w:rsid w:val="006E5716"/>
    <w:rsid w:val="006F21E1"/>
    <w:rsid w:val="007302B3"/>
    <w:rsid w:val="00730733"/>
    <w:rsid w:val="007309A6"/>
    <w:rsid w:val="00730E3A"/>
    <w:rsid w:val="00736AAF"/>
    <w:rsid w:val="00736E54"/>
    <w:rsid w:val="00765B2A"/>
    <w:rsid w:val="00783A34"/>
    <w:rsid w:val="007970EF"/>
    <w:rsid w:val="007A3513"/>
    <w:rsid w:val="007C0D6C"/>
    <w:rsid w:val="007C6B52"/>
    <w:rsid w:val="007D0407"/>
    <w:rsid w:val="007D16C5"/>
    <w:rsid w:val="00862FE4"/>
    <w:rsid w:val="0086389A"/>
    <w:rsid w:val="0087605E"/>
    <w:rsid w:val="00886F69"/>
    <w:rsid w:val="008941AE"/>
    <w:rsid w:val="00895B0C"/>
    <w:rsid w:val="008B1FEE"/>
    <w:rsid w:val="008F1924"/>
    <w:rsid w:val="00903C32"/>
    <w:rsid w:val="009169BE"/>
    <w:rsid w:val="00916B16"/>
    <w:rsid w:val="009173B9"/>
    <w:rsid w:val="0093335D"/>
    <w:rsid w:val="0093613E"/>
    <w:rsid w:val="00943026"/>
    <w:rsid w:val="00946549"/>
    <w:rsid w:val="00966B81"/>
    <w:rsid w:val="00977F79"/>
    <w:rsid w:val="009B0B76"/>
    <w:rsid w:val="009C7720"/>
    <w:rsid w:val="009F1F06"/>
    <w:rsid w:val="00A23AFA"/>
    <w:rsid w:val="00A31B3E"/>
    <w:rsid w:val="00A532F3"/>
    <w:rsid w:val="00A70F9E"/>
    <w:rsid w:val="00A823DE"/>
    <w:rsid w:val="00A8489E"/>
    <w:rsid w:val="00AB02A7"/>
    <w:rsid w:val="00AC29F3"/>
    <w:rsid w:val="00B231E5"/>
    <w:rsid w:val="00B47EF9"/>
    <w:rsid w:val="00BC0804"/>
    <w:rsid w:val="00BD449B"/>
    <w:rsid w:val="00C02B87"/>
    <w:rsid w:val="00C15479"/>
    <w:rsid w:val="00C4086D"/>
    <w:rsid w:val="00CA1896"/>
    <w:rsid w:val="00CA4AB6"/>
    <w:rsid w:val="00CA73E9"/>
    <w:rsid w:val="00CB5B28"/>
    <w:rsid w:val="00CD292F"/>
    <w:rsid w:val="00CF5371"/>
    <w:rsid w:val="00D0323A"/>
    <w:rsid w:val="00D0559F"/>
    <w:rsid w:val="00D064B5"/>
    <w:rsid w:val="00D077E9"/>
    <w:rsid w:val="00D377D9"/>
    <w:rsid w:val="00D42CB7"/>
    <w:rsid w:val="00D5413D"/>
    <w:rsid w:val="00D55895"/>
    <w:rsid w:val="00D570A9"/>
    <w:rsid w:val="00D70D02"/>
    <w:rsid w:val="00D770C7"/>
    <w:rsid w:val="00D86945"/>
    <w:rsid w:val="00D90290"/>
    <w:rsid w:val="00DA06A0"/>
    <w:rsid w:val="00DB4897"/>
    <w:rsid w:val="00DC706A"/>
    <w:rsid w:val="00DD152F"/>
    <w:rsid w:val="00DE213F"/>
    <w:rsid w:val="00DE63F6"/>
    <w:rsid w:val="00DF027C"/>
    <w:rsid w:val="00E00A32"/>
    <w:rsid w:val="00E077E6"/>
    <w:rsid w:val="00E22ACD"/>
    <w:rsid w:val="00E4717F"/>
    <w:rsid w:val="00E5336B"/>
    <w:rsid w:val="00E5508F"/>
    <w:rsid w:val="00E620B0"/>
    <w:rsid w:val="00E80CF1"/>
    <w:rsid w:val="00E81B40"/>
    <w:rsid w:val="00EF555B"/>
    <w:rsid w:val="00F027BB"/>
    <w:rsid w:val="00F11DCF"/>
    <w:rsid w:val="00F162EA"/>
    <w:rsid w:val="00F17FE1"/>
    <w:rsid w:val="00F21298"/>
    <w:rsid w:val="00F258FB"/>
    <w:rsid w:val="00F52D27"/>
    <w:rsid w:val="00F83527"/>
    <w:rsid w:val="00FB2970"/>
    <w:rsid w:val="00FD583F"/>
    <w:rsid w:val="00FD7488"/>
    <w:rsid w:val="00FF16B4"/>
    <w:rsid w:val="062FB90A"/>
    <w:rsid w:val="1747200E"/>
    <w:rsid w:val="2A31E4D9"/>
    <w:rsid w:val="350430CC"/>
    <w:rsid w:val="3F089AE6"/>
    <w:rsid w:val="49D9398D"/>
    <w:rsid w:val="5B13AEEB"/>
    <w:rsid w:val="6CA5CE52"/>
    <w:rsid w:val="7FBBAD97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475A3F"/>
  <w15:docId w15:val="{B2175A90-C17D-45BC-BCCD-3CCDD4339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192F3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32"/>
      <w:szCs w:val="24"/>
    </w:rPr>
  </w:style>
  <w:style w:type="paragraph" w:styleId="Ttulo4">
    <w:name w:val="heading 4"/>
    <w:basedOn w:val="Normal"/>
    <w:next w:val="Normal"/>
    <w:link w:val="Ttulo4Car"/>
    <w:uiPriority w:val="1"/>
    <w:unhideWhenUsed/>
    <w:qFormat/>
    <w:rsid w:val="00192F3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4B4DE5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5"/>
    <w:rsid w:val="00192F35"/>
    <w:rPr>
      <w:rFonts w:asciiTheme="majorHAnsi" w:eastAsiaTheme="majorEastAsia" w:hAnsiTheme="majorHAnsi" w:cstheme="majorBidi"/>
      <w:b/>
      <w:color w:val="012639" w:themeColor="accent1" w:themeShade="7F"/>
      <w:sz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92F35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192F35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unhideWhenUsed/>
    <w:rsid w:val="00192F35"/>
    <w:pPr>
      <w:spacing w:after="100"/>
      <w:ind w:left="560"/>
    </w:pPr>
  </w:style>
  <w:style w:type="character" w:styleId="Hipervnculo">
    <w:name w:val="Hyperlink"/>
    <w:basedOn w:val="Fuentedeprrafopredeter"/>
    <w:uiPriority w:val="99"/>
    <w:unhideWhenUsed/>
    <w:rsid w:val="00192F35"/>
    <w:rPr>
      <w:color w:val="3592CF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192F35"/>
    <w:pPr>
      <w:spacing w:after="100"/>
    </w:pPr>
  </w:style>
  <w:style w:type="character" w:customStyle="1" w:styleId="Ttulo4Car">
    <w:name w:val="Título 4 Car"/>
    <w:basedOn w:val="Fuentedeprrafopredeter"/>
    <w:link w:val="Ttulo4"/>
    <w:uiPriority w:val="1"/>
    <w:rsid w:val="00192F35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ric_\AppData\Local\Microsoft\Office\16.0\DTS\es-ES%7b7D40648C-95DF-407A-8FE3-896BF744020A%7d\%7bA0D55B88-0A30-4CC9-B6BD-8D730F3FAB28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e3f0dd3-f36a-47bc-bdd6-b7573db891fe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7A0456C959F764082CEE37F4059E24E" ma:contentTypeVersion="11" ma:contentTypeDescription="Crear nuevo documento." ma:contentTypeScope="" ma:versionID="289d2909e4fcac544362704e66b65160">
  <xsd:schema xmlns:xsd="http://www.w3.org/2001/XMLSchema" xmlns:xs="http://www.w3.org/2001/XMLSchema" xmlns:p="http://schemas.microsoft.com/office/2006/metadata/properties" xmlns:ns3="2e3f0dd3-f36a-47bc-bdd6-b7573db891fe" targetNamespace="http://schemas.microsoft.com/office/2006/metadata/properties" ma:root="true" ma:fieldsID="e47963d20285776ef786ca86d9826cd8" ns3:_="">
    <xsd:import namespace="2e3f0dd3-f36a-47bc-bdd6-b7573db891f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3:MediaServiceSearchProperties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OCR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3f0dd3-f36a-47bc-bdd6-b7573db891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CB2280-9510-4D47-BE2A-0AED4938E41F}">
  <ds:schemaRefs>
    <ds:schemaRef ds:uri="http://schemas.microsoft.com/office/2006/metadata/properties"/>
    <ds:schemaRef ds:uri="http://schemas.microsoft.com/office/infopath/2007/PartnerControls"/>
    <ds:schemaRef ds:uri="2e3f0dd3-f36a-47bc-bdd6-b7573db891fe"/>
  </ds:schemaRefs>
</ds:datastoreItem>
</file>

<file path=customXml/itemProps2.xml><?xml version="1.0" encoding="utf-8"?>
<ds:datastoreItem xmlns:ds="http://schemas.openxmlformats.org/officeDocument/2006/customXml" ds:itemID="{95514C1B-066C-4CDA-8DD8-0DE7E7C4DA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3f0dd3-f36a-47bc-bdd6-b7573db891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BDE5A5C-E73A-4EEA-883C-247E961CF6C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A25AB09-383C-43EB-9BF1-B01F7907F0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{A0D55B88-0A30-4CC9-B6BD-8D730F3FAB28}tf16392850_win32</Template>
  <TotalTime>193</TotalTime>
  <Pages>20</Pages>
  <Words>1279</Words>
  <Characters>7039</Characters>
  <Application>Microsoft Office Word</Application>
  <DocSecurity>0</DocSecurity>
  <Lines>58</Lines>
  <Paragraphs>16</Paragraphs>
  <ScaleCrop>false</ScaleCrop>
  <Company/>
  <LinksUpToDate>false</LinksUpToDate>
  <CharactersWithSpaces>8302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vivancos</dc:creator>
  <cp:keywords/>
  <dc:description/>
  <cp:lastModifiedBy>Eric Vivancos Yagües</cp:lastModifiedBy>
  <cp:revision>52</cp:revision>
  <cp:lastPrinted>2024-03-10T23:51:00Z</cp:lastPrinted>
  <dcterms:created xsi:type="dcterms:W3CDTF">2024-02-15T13:25:00Z</dcterms:created>
  <dcterms:modified xsi:type="dcterms:W3CDTF">2024-03-10T23:51:00Z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ContentTypeId">
    <vt:lpwstr>0x01010077A0456C959F764082CEE37F4059E24E</vt:lpwstr>
  </property>
</Properties>
</file>