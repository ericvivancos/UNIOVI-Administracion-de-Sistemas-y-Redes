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color w:val="FF0000"/>
        </w:rPr>
        <w:id w:val="870037390"/>
        <w:docPartObj>
          <w:docPartGallery w:val="Cover Pages"/>
          <w:docPartUnique/>
        </w:docPartObj>
      </w:sdtPr>
      <w:sdtEndPr>
        <w:rPr>
          <w:color w:val="082A75" w:themeColor="text2"/>
        </w:rPr>
      </w:sdtEndPr>
      <w:sdtContent>
        <w:p w14:paraId="2ABD8BE0" w14:textId="0D0795B6" w:rsidR="00003333" w:rsidRDefault="00003333" w:rsidP="00386518">
          <w:pPr>
            <w:rPr>
              <w:noProof/>
              <w:color w:val="FF0000"/>
            </w:rPr>
          </w:pPr>
          <w:r>
            <w:rPr>
              <w:noProof/>
              <w:color w:val="FF0000"/>
              <w:lang w:eastAsia="es-ES"/>
            </w:rPr>
            <w:drawing>
              <wp:anchor distT="0" distB="0" distL="114300" distR="114300" simplePos="0" relativeHeight="251663360" behindDoc="1" locked="0" layoutInCell="1" allowOverlap="1" wp14:anchorId="44D83196" wp14:editId="7B2C820F">
                <wp:simplePos x="0" y="0"/>
                <wp:positionH relativeFrom="page">
                  <wp:posOffset>-618844</wp:posOffset>
                </wp:positionH>
                <wp:positionV relativeFrom="paragraph">
                  <wp:posOffset>-552450</wp:posOffset>
                </wp:positionV>
                <wp:extent cx="8861780" cy="1146810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11">
                          <a:extLst>
                            <a:ext uri="{28A0092B-C50C-407E-A947-70E740481C1C}">
                              <a14:useLocalDpi xmlns:a14="http://schemas.microsoft.com/office/drawing/2010/main" val="0"/>
                            </a:ext>
                          </a:extLst>
                        </a:blip>
                        <a:stretch>
                          <a:fillRect/>
                        </a:stretch>
                      </pic:blipFill>
                      <pic:spPr>
                        <a:xfrm>
                          <a:off x="0" y="0"/>
                          <a:ext cx="8861780" cy="11468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eastAsia="es-ES"/>
            </w:rPr>
            <mc:AlternateContent>
              <mc:Choice Requires="wps">
                <w:drawing>
                  <wp:anchor distT="0" distB="0" distL="114300" distR="114300" simplePos="0" relativeHeight="251666432" behindDoc="0" locked="0" layoutInCell="1" allowOverlap="1" wp14:anchorId="4003F0FA" wp14:editId="64484DD6">
                    <wp:simplePos x="0" y="0"/>
                    <wp:positionH relativeFrom="margin">
                      <wp:posOffset>493395</wp:posOffset>
                    </wp:positionH>
                    <wp:positionV relativeFrom="margin">
                      <wp:posOffset>1765935</wp:posOffset>
                    </wp:positionV>
                    <wp:extent cx="6589395" cy="1259840"/>
                    <wp:effectExtent l="0" t="3810" r="3810" b="317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16905" w14:textId="779DFB2A" w:rsidR="00003333" w:rsidRPr="00846B5E" w:rsidRDefault="00F21298" w:rsidP="00386518">
                                <w:pPr>
                                  <w:rPr>
                                    <w:rFonts w:ascii="Roboto" w:hAnsi="Roboto" w:cs="Poppins"/>
                                    <w:b w:val="0"/>
                                    <w:bCs/>
                                    <w:color w:val="F2F2F2" w:themeColor="background1" w:themeShade="F2"/>
                                    <w:sz w:val="140"/>
                                    <w:szCs w:val="140"/>
                                    <w:lang w:val="es-DO"/>
                                  </w:rPr>
                                </w:pPr>
                                <w:r>
                                  <w:rPr>
                                    <w:rFonts w:ascii="Roboto" w:hAnsi="Roboto" w:cs="Poppins"/>
                                    <w:b w:val="0"/>
                                    <w:bCs/>
                                    <w:color w:val="F2F2F2" w:themeColor="background1" w:themeShade="F2"/>
                                    <w:sz w:val="140"/>
                                    <w:szCs w:val="140"/>
                                    <w:lang w:val="es-DO"/>
                                  </w:rPr>
                                  <w:t xml:space="preserve">Práctica </w:t>
                                </w:r>
                                <w:r w:rsidR="00726E01">
                                  <w:rPr>
                                    <w:rFonts w:ascii="Roboto" w:hAnsi="Roboto" w:cs="Poppins"/>
                                    <w:b w:val="0"/>
                                    <w:bCs/>
                                    <w:color w:val="F2F2F2" w:themeColor="background1" w:themeShade="F2"/>
                                    <w:sz w:val="140"/>
                                    <w:szCs w:val="140"/>
                                    <w:lang w:val="es-DO"/>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3F0FA" id="_x0000_t202" coordsize="21600,21600" o:spt="202" path="m,l,21600r21600,l21600,xe">
                    <v:stroke joinstyle="miter"/>
                    <v:path gradientshapeok="t" o:connecttype="rect"/>
                  </v:shapetype>
                  <v:shape id="Cuadro de texto 14" o:spid="_x0000_s1026" type="#_x0000_t202" style="position:absolute;margin-left:38.85pt;margin-top:139.05pt;width:518.85pt;height:99.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" filled="f" stroked="f">
                    <v:textbox>
                      <w:txbxContent>
                        <w:p w14:paraId="02F16905" w14:textId="779DFB2A" w:rsidR="00003333" w:rsidRPr="00846B5E" w:rsidRDefault="00F21298" w:rsidP="00386518">
                          <w:pPr>
                            <w:rPr>
                              <w:rFonts w:ascii="Roboto" w:hAnsi="Roboto" w:cs="Poppins"/>
                              <w:b w:val="0"/>
                              <w:bCs/>
                              <w:color w:val="F2F2F2" w:themeColor="background1" w:themeShade="F2"/>
                              <w:sz w:val="140"/>
                              <w:szCs w:val="140"/>
                              <w:lang w:val="es-DO"/>
                            </w:rPr>
                          </w:pPr>
                          <w:r>
                            <w:rPr>
                              <w:rFonts w:ascii="Roboto" w:hAnsi="Roboto" w:cs="Poppins"/>
                              <w:b w:val="0"/>
                              <w:bCs/>
                              <w:color w:val="F2F2F2" w:themeColor="background1" w:themeShade="F2"/>
                              <w:sz w:val="140"/>
                              <w:szCs w:val="140"/>
                              <w:lang w:val="es-DO"/>
                            </w:rPr>
                            <w:t xml:space="preserve">Práctica </w:t>
                          </w:r>
                          <w:r w:rsidR="00726E01">
                            <w:rPr>
                              <w:rFonts w:ascii="Roboto" w:hAnsi="Roboto" w:cs="Poppins"/>
                              <w:b w:val="0"/>
                              <w:bCs/>
                              <w:color w:val="F2F2F2" w:themeColor="background1" w:themeShade="F2"/>
                              <w:sz w:val="140"/>
                              <w:szCs w:val="140"/>
                              <w:lang w:val="es-DO"/>
                            </w:rPr>
                            <w:t>8</w:t>
                          </w:r>
                        </w:p>
                      </w:txbxContent>
                    </v:textbox>
                    <w10:wrap anchorx="margin" anchory="margin"/>
                  </v:shape>
                </w:pict>
              </mc:Fallback>
            </mc:AlternateContent>
          </w:r>
          <w:r>
            <w:rPr>
              <w:noProof/>
              <w:color w:val="FF0000"/>
              <w:lang w:eastAsia="es-ES"/>
            </w:rPr>
            <mc:AlternateContent>
              <mc:Choice Requires="wps">
                <w:drawing>
                  <wp:anchor distT="0" distB="0" distL="114300" distR="114300" simplePos="0" relativeHeight="251667456" behindDoc="0" locked="0" layoutInCell="1" allowOverlap="1" wp14:anchorId="2775DDA9" wp14:editId="79A816B9">
                    <wp:simplePos x="0" y="0"/>
                    <wp:positionH relativeFrom="margin">
                      <wp:posOffset>666750</wp:posOffset>
                    </wp:positionH>
                    <wp:positionV relativeFrom="paragraph">
                      <wp:posOffset>1350645</wp:posOffset>
                    </wp:positionV>
                    <wp:extent cx="3568700" cy="732790"/>
                    <wp:effectExtent l="0" t="0" r="3175" b="254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0" cy="73279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566B" w14:textId="77777777" w:rsidR="00003333" w:rsidRPr="00D96B5E" w:rsidRDefault="00003333" w:rsidP="00386518">
                                <w:pPr>
                                  <w:rPr>
                                    <w:rFonts w:ascii="Roboto" w:hAnsi="Roboto" w:cs="Poppins"/>
                                    <w:b w:val="0"/>
                                    <w:bCs/>
                                    <w:color w:val="467BCA"/>
                                    <w:sz w:val="56"/>
                                    <w:szCs w:val="56"/>
                                    <w:lang w:val="es-MX"/>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5DDA9" id="Cuadro de texto 10" o:spid="_x0000_s1027" type="#_x0000_t202" style="position:absolute;margin-left:52.5pt;margin-top:106.35pt;width:281pt;height:57.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" filled="f" fillcolor="#923743" stroked="f">
                    <v:textbox inset="0,0,0,0">
                      <w:txbxContent>
                        <w:p w14:paraId="1941566B" w14:textId="77777777" w:rsidR="00003333" w:rsidRPr="00D96B5E" w:rsidRDefault="00003333" w:rsidP="00386518">
                          <w:pPr>
                            <w:rPr>
                              <w:rFonts w:ascii="Roboto" w:hAnsi="Roboto" w:cs="Poppins"/>
                              <w:b w:val="0"/>
                              <w:bCs/>
                              <w:color w:val="467BCA"/>
                              <w:sz w:val="56"/>
                              <w:szCs w:val="56"/>
                              <w:lang w:val="es-MX"/>
                            </w:rPr>
                          </w:pPr>
                        </w:p>
                      </w:txbxContent>
                    </v:textbox>
                    <w10:wrap anchorx="margin"/>
                  </v:shape>
                </w:pict>
              </mc:Fallback>
            </mc:AlternateContent>
          </w:r>
          <w:r w:rsidRPr="00BE762D">
            <w:rPr>
              <w:noProof/>
              <w:color w:val="FF0000"/>
            </w:rPr>
            <w:softHyphen/>
          </w:r>
        </w:p>
        <w:p w14:paraId="44ABE26C" w14:textId="77777777" w:rsidR="00003333" w:rsidRDefault="00003333" w:rsidP="00386518">
          <w:pPr>
            <w:rPr>
              <w:noProof/>
              <w:color w:val="FF0000"/>
            </w:rPr>
          </w:pPr>
        </w:p>
        <w:p w14:paraId="111A1F1B" w14:textId="77777777" w:rsidR="00003333" w:rsidRDefault="00003333" w:rsidP="00386518">
          <w:pPr>
            <w:rPr>
              <w:noProof/>
              <w:color w:val="FF0000"/>
            </w:rPr>
          </w:pPr>
        </w:p>
        <w:p w14:paraId="3228086E" w14:textId="47BB0C96" w:rsidR="00003333" w:rsidRPr="00BE762D" w:rsidRDefault="00003333" w:rsidP="00386518">
          <w:pPr>
            <w:rPr>
              <w:color w:val="FF0000"/>
            </w:rPr>
          </w:pPr>
        </w:p>
        <w:p w14:paraId="57F83C2A" w14:textId="27AC0335" w:rsidR="00D077E9" w:rsidRDefault="00003333" w:rsidP="00CA4AB6">
          <w:pPr>
            <w:spacing w:after="200"/>
            <w:rPr>
              <w:noProof/>
            </w:rPr>
          </w:pPr>
          <w:r>
            <w:rPr>
              <w:noProof/>
              <w:color w:val="FF0000"/>
              <w:lang w:eastAsia="es-ES"/>
            </w:rPr>
            <mc:AlternateContent>
              <mc:Choice Requires="wps">
                <w:drawing>
                  <wp:anchor distT="0" distB="0" distL="114300" distR="114300" simplePos="0" relativeHeight="251668480" behindDoc="0" locked="0" layoutInCell="1" allowOverlap="1" wp14:anchorId="6FC56645" wp14:editId="242A912A">
                    <wp:simplePos x="0" y="0"/>
                    <wp:positionH relativeFrom="margin">
                      <wp:posOffset>2165350</wp:posOffset>
                    </wp:positionH>
                    <wp:positionV relativeFrom="margin">
                      <wp:posOffset>4615180</wp:posOffset>
                    </wp:positionV>
                    <wp:extent cx="2183765" cy="1169670"/>
                    <wp:effectExtent l="0" t="0" r="0" b="190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116967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3728" w14:textId="77777777" w:rsidR="00003333" w:rsidRPr="00B32657" w:rsidRDefault="00003333" w:rsidP="00386518">
                                <w:pPr>
                                  <w:jc w:val="center"/>
                                  <w:rPr>
                                    <w:rFonts w:ascii="Poppins" w:hAnsi="Poppins" w:cs="Poppins"/>
                                    <w:b w:val="0"/>
                                    <w:bCs/>
                                    <w:color w:val="D9D9D9" w:themeColor="background1" w:themeShade="D9"/>
                                    <w:sz w:val="104"/>
                                    <w:szCs w:val="104"/>
                                    <w:lang w:val="es-MX"/>
                                  </w:rPr>
                                </w:pPr>
                                <w:r w:rsidRPr="00B32657">
                                  <w:rPr>
                                    <w:rFonts w:ascii="Poppins" w:eastAsia="SimSun" w:hAnsi="Poppins" w:cs="Poppins"/>
                                    <w:bCs/>
                                    <w:color w:val="D9D9D9" w:themeColor="background1" w:themeShade="D9"/>
                                    <w:sz w:val="104"/>
                                    <w:szCs w:val="104"/>
                                    <w:lang w:val="es-MX"/>
                                  </w:rPr>
                                  <w:t>20</w:t>
                                </w:r>
                                <w:r>
                                  <w:rPr>
                                    <w:rFonts w:ascii="Poppins" w:eastAsia="SimSun" w:hAnsi="Poppins" w:cs="Poppins"/>
                                    <w:b w:val="0"/>
                                    <w:bCs/>
                                    <w:color w:val="D9D9D9" w:themeColor="background1" w:themeShade="D9"/>
                                    <w:sz w:val="104"/>
                                    <w:szCs w:val="104"/>
                                    <w:lang w:val="es-MX"/>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56645" id="Cuadro de texto 9" o:spid="_x0000_s1028" type="#_x0000_t202" style="position:absolute;margin-left:170.5pt;margin-top:363.4pt;width:171.95pt;height:92.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" filled="f" fillcolor="#923743" stroked="f">
                    <v:textbox inset="0,0,0,0">
                      <w:txbxContent>
                        <w:p w14:paraId="737C3728" w14:textId="77777777" w:rsidR="00003333" w:rsidRPr="00B32657" w:rsidRDefault="00003333" w:rsidP="00386518">
                          <w:pPr>
                            <w:jc w:val="center"/>
                            <w:rPr>
                              <w:rFonts w:ascii="Poppins" w:hAnsi="Poppins" w:cs="Poppins"/>
                              <w:b w:val="0"/>
                              <w:bCs/>
                              <w:color w:val="D9D9D9" w:themeColor="background1" w:themeShade="D9"/>
                              <w:sz w:val="104"/>
                              <w:szCs w:val="104"/>
                              <w:lang w:val="es-MX"/>
                            </w:rPr>
                          </w:pPr>
                          <w:r w:rsidRPr="00B32657">
                            <w:rPr>
                              <w:rFonts w:ascii="Poppins" w:eastAsia="SimSun" w:hAnsi="Poppins" w:cs="Poppins"/>
                              <w:bCs/>
                              <w:color w:val="D9D9D9" w:themeColor="background1" w:themeShade="D9"/>
                              <w:sz w:val="104"/>
                              <w:szCs w:val="104"/>
                              <w:lang w:val="es-MX"/>
                            </w:rPr>
                            <w:t>20</w:t>
                          </w:r>
                          <w:r>
                            <w:rPr>
                              <w:rFonts w:ascii="Poppins" w:eastAsia="SimSun" w:hAnsi="Poppins" w:cs="Poppins"/>
                              <w:b w:val="0"/>
                              <w:bCs/>
                              <w:color w:val="D9D9D9" w:themeColor="background1" w:themeShade="D9"/>
                              <w:sz w:val="104"/>
                              <w:szCs w:val="104"/>
                              <w:lang w:val="es-MX"/>
                            </w:rPr>
                            <w:t>24</w:t>
                          </w:r>
                        </w:p>
                      </w:txbxContent>
                    </v:textbox>
                    <w10:wrap anchorx="margin" anchory="margin"/>
                  </v:shape>
                </w:pict>
              </mc:Fallback>
            </mc:AlternateContent>
          </w:r>
          <w:r>
            <w:rPr>
              <w:noProof/>
              <w:color w:val="FF0000"/>
              <w:lang w:eastAsia="es-ES"/>
            </w:rPr>
            <mc:AlternateContent>
              <mc:Choice Requires="wps">
                <w:drawing>
                  <wp:anchor distT="0" distB="0" distL="114300" distR="114300" simplePos="0" relativeHeight="251665408" behindDoc="0" locked="0" layoutInCell="1" allowOverlap="1" wp14:anchorId="72408C58" wp14:editId="44E90575">
                    <wp:simplePos x="0" y="0"/>
                    <wp:positionH relativeFrom="margin">
                      <wp:posOffset>1918335</wp:posOffset>
                    </wp:positionH>
                    <wp:positionV relativeFrom="paragraph">
                      <wp:posOffset>6310630</wp:posOffset>
                    </wp:positionV>
                    <wp:extent cx="4488180" cy="1381760"/>
                    <wp:effectExtent l="3810" t="3175" r="3810" b="0"/>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13817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6935A" w14:textId="77777777" w:rsidR="00003333" w:rsidRPr="00A15EEE" w:rsidRDefault="00003333" w:rsidP="00386518">
                                <w:pPr>
                                  <w:spacing w:line="240" w:lineRule="auto"/>
                                  <w:jc w:val="right"/>
                                  <w:rPr>
                                    <w:rFonts w:cstheme="minorHAnsi"/>
                                    <w:color w:val="A6A6A6" w:themeColor="background1" w:themeShade="A6"/>
                                    <w:sz w:val="32"/>
                                    <w:szCs w:val="32"/>
                                  </w:rPr>
                                </w:pPr>
                                <w:r>
                                  <w:rPr>
                                    <w:rFonts w:cstheme="minorHAnsi"/>
                                    <w:color w:val="A6A6A6" w:themeColor="background1" w:themeShade="A6"/>
                                    <w:sz w:val="32"/>
                                    <w:szCs w:val="32"/>
                                  </w:rPr>
                                  <w:t>Administración de Sistemas y Redes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08C58" id="Cuadro de texto 13" o:spid="_x0000_s1029" type="#_x0000_t202" style="position:absolute;margin-left:151.05pt;margin-top:496.9pt;width:353.4pt;height:10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" filled="f" fillcolor="#923743" stroked="f">
                    <v:textbox inset="0,0,0,0">
                      <w:txbxContent>
                        <w:p w14:paraId="0256935A" w14:textId="77777777" w:rsidR="00003333" w:rsidRPr="00A15EEE" w:rsidRDefault="00003333" w:rsidP="00386518">
                          <w:pPr>
                            <w:spacing w:line="240" w:lineRule="auto"/>
                            <w:jc w:val="right"/>
                            <w:rPr>
                              <w:rFonts w:cstheme="minorHAnsi"/>
                              <w:color w:val="A6A6A6" w:themeColor="background1" w:themeShade="A6"/>
                              <w:sz w:val="32"/>
                              <w:szCs w:val="32"/>
                            </w:rPr>
                          </w:pPr>
                          <w:r>
                            <w:rPr>
                              <w:rFonts w:cstheme="minorHAnsi"/>
                              <w:color w:val="A6A6A6" w:themeColor="background1" w:themeShade="A6"/>
                              <w:sz w:val="32"/>
                              <w:szCs w:val="32"/>
                            </w:rPr>
                            <w:t>Administración de Sistemas y Redes</w:t>
                          </w:r>
                        </w:p>
                      </w:txbxContent>
                    </v:textbox>
                    <w10:wrap anchorx="margin"/>
                  </v:shape>
                </w:pict>
              </mc:Fallback>
            </mc:AlternateContent>
          </w:r>
          <w:r>
            <w:rPr>
              <w:noProof/>
              <w:color w:val="FF0000"/>
              <w:lang w:eastAsia="es-ES"/>
            </w:rPr>
            <mc:AlternateContent>
              <mc:Choice Requires="wps">
                <w:drawing>
                  <wp:anchor distT="0" distB="0" distL="114300" distR="114300" simplePos="0" relativeHeight="251664384" behindDoc="0" locked="0" layoutInCell="1" allowOverlap="1" wp14:anchorId="315510E5" wp14:editId="024D6B71">
                    <wp:simplePos x="0" y="0"/>
                    <wp:positionH relativeFrom="margin">
                      <wp:posOffset>2042160</wp:posOffset>
                    </wp:positionH>
                    <wp:positionV relativeFrom="paragraph">
                      <wp:posOffset>5838190</wp:posOffset>
                    </wp:positionV>
                    <wp:extent cx="4488180" cy="494665"/>
                    <wp:effectExtent l="3810" t="0" r="3810" b="3175"/>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4946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F48FA" w14:textId="77777777" w:rsidR="00003333" w:rsidRPr="00F27B6A" w:rsidRDefault="00003333" w:rsidP="00386518">
                                <w:pPr>
                                  <w:jc w:val="right"/>
                                  <w:rPr>
                                    <w:rFonts w:ascii="Roboto" w:hAnsi="Roboto" w:cstheme="minorHAnsi"/>
                                    <w:b w:val="0"/>
                                    <w:bCs/>
                                    <w:color w:val="467BCA"/>
                                    <w:sz w:val="52"/>
                                    <w:szCs w:val="48"/>
                                    <w:lang w:val="es-DO"/>
                                  </w:rPr>
                                </w:pPr>
                                <w:r>
                                  <w:rPr>
                                    <w:rFonts w:ascii="Roboto" w:eastAsia="SimSun" w:hAnsi="Roboto" w:cstheme="minorHAnsi"/>
                                    <w:b w:val="0"/>
                                    <w:bCs/>
                                    <w:color w:val="467BCA"/>
                                    <w:sz w:val="56"/>
                                    <w:szCs w:val="52"/>
                                  </w:rPr>
                                  <w:t>Eric Vivancos Yagües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510E5" id="Cuadro de texto 11" o:spid="_x0000_s1030" type="#_x0000_t202" style="position:absolute;margin-left:160.8pt;margin-top:459.7pt;width:353.4pt;height:38.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" filled="f" fillcolor="#923743" stroked="f">
                    <v:textbox inset="0,0,0,0">
                      <w:txbxContent>
                        <w:p w14:paraId="430F48FA" w14:textId="77777777" w:rsidR="00003333" w:rsidRPr="00F27B6A" w:rsidRDefault="00003333" w:rsidP="00386518">
                          <w:pPr>
                            <w:jc w:val="right"/>
                            <w:rPr>
                              <w:rFonts w:ascii="Roboto" w:hAnsi="Roboto" w:cstheme="minorHAnsi"/>
                              <w:b w:val="0"/>
                              <w:bCs/>
                              <w:color w:val="467BCA"/>
                              <w:sz w:val="52"/>
                              <w:szCs w:val="48"/>
                              <w:lang w:val="es-DO"/>
                            </w:rPr>
                          </w:pPr>
                          <w:r>
                            <w:rPr>
                              <w:rFonts w:ascii="Roboto" w:eastAsia="SimSun" w:hAnsi="Roboto" w:cstheme="minorHAnsi"/>
                              <w:b w:val="0"/>
                              <w:bCs/>
                              <w:color w:val="467BCA"/>
                              <w:sz w:val="56"/>
                              <w:szCs w:val="52"/>
                            </w:rPr>
                            <w:t>Eric Vivancos Yagües</w:t>
                          </w:r>
                        </w:p>
                      </w:txbxContent>
                    </v:textbox>
                    <w10:wrap anchorx="margin"/>
                  </v:shape>
                </w:pict>
              </mc:Fallback>
            </mc:AlternateContent>
          </w:r>
          <w:r>
            <w:rPr>
              <w:noProof/>
            </w:rPr>
            <w:br w:type="page"/>
          </w:r>
        </w:p>
      </w:sdtContent>
    </w:sdt>
    <w:p w14:paraId="6F2A10DC" w14:textId="344BBAC9" w:rsidR="00003333" w:rsidRPr="00386518" w:rsidRDefault="00003333" w:rsidP="4BBAB71B">
      <w:pPr>
        <w:spacing w:after="200"/>
        <w:rPr>
          <w:noProof/>
          <w:sz w:val="24"/>
          <w:szCs w:val="24"/>
        </w:rPr>
      </w:pPr>
    </w:p>
    <w:p w14:paraId="4074CD66" w14:textId="7CC32EBB" w:rsidR="00910F56" w:rsidRDefault="00910F56" w:rsidP="70AB3F9B"/>
    <w:p w14:paraId="5D6492AB" w14:textId="66E4C2F4" w:rsidR="00036148" w:rsidRDefault="00036148" w:rsidP="70AB3F9B"/>
    <w:p w14:paraId="70A78A53" w14:textId="77777777" w:rsidR="00C13944" w:rsidRDefault="003D3D89" w:rsidP="70AB3F9B">
      <w:r>
        <w:t>PARTE 1: OBLIGATORIA</w:t>
      </w:r>
    </w:p>
    <w:p w14:paraId="672310D2" w14:textId="77777777" w:rsidR="00C13944" w:rsidRDefault="003D3D89" w:rsidP="70AB3F9B">
      <w:r>
        <w:t>Trabajas para una empresa cuya dirección ha decidido montar un CMS ligero - WordPress- en el servidor Windows y uno mediano -Joomla- en el servidor Linux.</w:t>
      </w:r>
    </w:p>
    <w:p w14:paraId="5ED9B930" w14:textId="77777777" w:rsidR="00C13944" w:rsidRDefault="00C13944" w:rsidP="70AB3F9B"/>
    <w:p w14:paraId="7991B0B1" w14:textId="77777777" w:rsidR="00C13944" w:rsidRDefault="003D3D89" w:rsidP="70AB3F9B">
      <w:r>
        <w:t xml:space="preserve">Descarga el XAMPP de https://www.apachefriends.org/ e instálalo en el servidor Windows. Comprueba que funcionan los servicios HTTP, MYSQL y FTP así como el PHP una vez configurados. </w:t>
      </w:r>
    </w:p>
    <w:p w14:paraId="4F8A3C57" w14:textId="0085F14B" w:rsidR="00665B0B" w:rsidRDefault="00665B0B" w:rsidP="70AB3F9B">
      <w:r w:rsidRPr="00665B0B">
        <w:rPr>
          <w:noProof/>
        </w:rPr>
        <w:lastRenderedPageBreak/>
        <w:drawing>
          <wp:inline distT="0" distB="0" distL="0" distR="0" wp14:anchorId="2D866F90" wp14:editId="0DCFDF40">
            <wp:extent cx="6371590" cy="6642735"/>
            <wp:effectExtent l="0" t="0" r="0" b="5715"/>
            <wp:docPr id="70519052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90527" name="Imagen 1" descr="Interfaz de usuario gráfica&#10;&#10;Descripción generada automáticamente"/>
                    <pic:cNvPicPr/>
                  </pic:nvPicPr>
                  <pic:blipFill>
                    <a:blip r:embed="rId12"/>
                    <a:stretch>
                      <a:fillRect/>
                    </a:stretch>
                  </pic:blipFill>
                  <pic:spPr>
                    <a:xfrm>
                      <a:off x="0" y="0"/>
                      <a:ext cx="6371590" cy="6642735"/>
                    </a:xfrm>
                    <a:prstGeom prst="rect">
                      <a:avLst/>
                    </a:prstGeom>
                  </pic:spPr>
                </pic:pic>
              </a:graphicData>
            </a:graphic>
          </wp:inline>
        </w:drawing>
      </w:r>
    </w:p>
    <w:p w14:paraId="0F0A5FB3" w14:textId="7A36EBFD" w:rsidR="00E32E1C" w:rsidRDefault="00E32E1C" w:rsidP="70AB3F9B">
      <w:r w:rsidRPr="00E32E1C">
        <w:rPr>
          <w:noProof/>
        </w:rPr>
        <w:lastRenderedPageBreak/>
        <w:drawing>
          <wp:inline distT="0" distB="0" distL="0" distR="0" wp14:anchorId="28084A63" wp14:editId="7F50F7A5">
            <wp:extent cx="6371590" cy="4140200"/>
            <wp:effectExtent l="0" t="0" r="0" b="0"/>
            <wp:docPr id="4310309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0929" name="Imagen 1" descr="Interfaz de usuario gráfica, Aplicación&#10;&#10;Descripción generada automáticamente"/>
                    <pic:cNvPicPr/>
                  </pic:nvPicPr>
                  <pic:blipFill>
                    <a:blip r:embed="rId13"/>
                    <a:stretch>
                      <a:fillRect/>
                    </a:stretch>
                  </pic:blipFill>
                  <pic:spPr>
                    <a:xfrm>
                      <a:off x="0" y="0"/>
                      <a:ext cx="6371590" cy="4140200"/>
                    </a:xfrm>
                    <a:prstGeom prst="rect">
                      <a:avLst/>
                    </a:prstGeom>
                  </pic:spPr>
                </pic:pic>
              </a:graphicData>
            </a:graphic>
          </wp:inline>
        </w:drawing>
      </w:r>
    </w:p>
    <w:p w14:paraId="129B2BF8" w14:textId="77777777" w:rsidR="00316ED0" w:rsidRDefault="00316ED0" w:rsidP="70AB3F9B"/>
    <w:p w14:paraId="25A41C0E" w14:textId="37C8265E" w:rsidR="00316ED0" w:rsidRDefault="00316ED0" w:rsidP="70AB3F9B">
      <w:r w:rsidRPr="00316ED0">
        <w:rPr>
          <w:noProof/>
        </w:rPr>
        <w:drawing>
          <wp:inline distT="0" distB="0" distL="0" distR="0" wp14:anchorId="1474AB7C" wp14:editId="5D04691B">
            <wp:extent cx="6371590" cy="2887345"/>
            <wp:effectExtent l="0" t="0" r="0" b="8255"/>
            <wp:docPr id="20772199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19974" name="Imagen 1" descr="Interfaz de usuario gráfica, Texto, Aplicación, Correo electrónico&#10;&#10;Descripción generada automáticamente"/>
                    <pic:cNvPicPr/>
                  </pic:nvPicPr>
                  <pic:blipFill>
                    <a:blip r:embed="rId14"/>
                    <a:stretch>
                      <a:fillRect/>
                    </a:stretch>
                  </pic:blipFill>
                  <pic:spPr>
                    <a:xfrm>
                      <a:off x="0" y="0"/>
                      <a:ext cx="6371590" cy="2887345"/>
                    </a:xfrm>
                    <a:prstGeom prst="rect">
                      <a:avLst/>
                    </a:prstGeom>
                  </pic:spPr>
                </pic:pic>
              </a:graphicData>
            </a:graphic>
          </wp:inline>
        </w:drawing>
      </w:r>
    </w:p>
    <w:p w14:paraId="29B2D907" w14:textId="77777777" w:rsidR="00C13944" w:rsidRDefault="00C13944" w:rsidP="70AB3F9B"/>
    <w:p w14:paraId="5261D4DB" w14:textId="77777777" w:rsidR="00C13944" w:rsidRDefault="003D3D89" w:rsidP="70AB3F9B">
      <w:r>
        <w:t>Descarga e instala WordPress para Windows desde https://wordpress.org/. Cambia su aspecto visual por uno que no sea el estándar que se proporciona por defecto. Debe funcionar en el puerto 80, es posible que haya algún problema para ello, soluciónalo.</w:t>
      </w:r>
    </w:p>
    <w:p w14:paraId="55773897" w14:textId="7EA175CF" w:rsidR="00C13944" w:rsidRDefault="003210A1" w:rsidP="70AB3F9B">
      <w:r w:rsidRPr="003210A1">
        <w:rPr>
          <w:noProof/>
        </w:rPr>
        <w:lastRenderedPageBreak/>
        <w:drawing>
          <wp:inline distT="0" distB="0" distL="0" distR="0" wp14:anchorId="13317FA9" wp14:editId="0FF712DC">
            <wp:extent cx="6371590" cy="3058160"/>
            <wp:effectExtent l="0" t="0" r="0" b="8890"/>
            <wp:docPr id="14534744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74402" name="Imagen 1" descr="Interfaz de usuario gráfica, Aplicación&#10;&#10;Descripción generada automáticamente"/>
                    <pic:cNvPicPr/>
                  </pic:nvPicPr>
                  <pic:blipFill>
                    <a:blip r:embed="rId15"/>
                    <a:stretch>
                      <a:fillRect/>
                    </a:stretch>
                  </pic:blipFill>
                  <pic:spPr>
                    <a:xfrm>
                      <a:off x="0" y="0"/>
                      <a:ext cx="6371590" cy="3058160"/>
                    </a:xfrm>
                    <a:prstGeom prst="rect">
                      <a:avLst/>
                    </a:prstGeom>
                  </pic:spPr>
                </pic:pic>
              </a:graphicData>
            </a:graphic>
          </wp:inline>
        </w:drawing>
      </w:r>
    </w:p>
    <w:p w14:paraId="6404593A" w14:textId="77777777" w:rsidR="00955C46" w:rsidRDefault="003D3D89" w:rsidP="70AB3F9B">
      <w:r>
        <w:t>Entrega como práctica un documento indicando todos los problemas que te has encontrado y cómo los has solucionado, en especial el problema con el puerto 80. Debe incluir una guía de instalación para administradores mencionando las versiones empleadas de todos los productos así como de una guía para el usuario encargado de administrar y añadir contenidos para el WordPress. Debe mostrar también capturas de la pantalla principal de este CMS.</w:t>
      </w:r>
    </w:p>
    <w:p w14:paraId="718BAE13" w14:textId="172BBDA4" w:rsidR="00236D5F" w:rsidRDefault="00E964ED" w:rsidP="70AB3F9B">
      <w:r w:rsidRPr="00E964ED">
        <w:rPr>
          <w:noProof/>
        </w:rPr>
        <w:drawing>
          <wp:inline distT="0" distB="0" distL="0" distR="0" wp14:anchorId="0416EE7C" wp14:editId="7F324160">
            <wp:extent cx="6371590" cy="3147695"/>
            <wp:effectExtent l="0" t="0" r="0" b="0"/>
            <wp:docPr id="1499325225"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25225" name="Imagen 1" descr="Interfaz de usuario gráfica, Aplicación, Teams&#10;&#10;Descripción generada automáticamente"/>
                    <pic:cNvPicPr/>
                  </pic:nvPicPr>
                  <pic:blipFill>
                    <a:blip r:embed="rId16"/>
                    <a:stretch>
                      <a:fillRect/>
                    </a:stretch>
                  </pic:blipFill>
                  <pic:spPr>
                    <a:xfrm>
                      <a:off x="0" y="0"/>
                      <a:ext cx="6371590" cy="3147695"/>
                    </a:xfrm>
                    <a:prstGeom prst="rect">
                      <a:avLst/>
                    </a:prstGeom>
                  </pic:spPr>
                </pic:pic>
              </a:graphicData>
            </a:graphic>
          </wp:inline>
        </w:drawing>
      </w:r>
    </w:p>
    <w:p w14:paraId="0A687089" w14:textId="0DFA22EF" w:rsidR="006642FF" w:rsidRDefault="006642FF" w:rsidP="70AB3F9B">
      <w:r w:rsidRPr="006642FF">
        <w:rPr>
          <w:noProof/>
        </w:rPr>
        <w:lastRenderedPageBreak/>
        <w:drawing>
          <wp:inline distT="0" distB="0" distL="0" distR="0" wp14:anchorId="501AD6F5" wp14:editId="74425466">
            <wp:extent cx="6371590" cy="3550285"/>
            <wp:effectExtent l="0" t="0" r="0" b="0"/>
            <wp:docPr id="140629678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96787" name="Imagen 1" descr="Interfaz de usuario gráfica&#10;&#10;Descripción generada automáticamente"/>
                    <pic:cNvPicPr/>
                  </pic:nvPicPr>
                  <pic:blipFill>
                    <a:blip r:embed="rId17"/>
                    <a:stretch>
                      <a:fillRect/>
                    </a:stretch>
                  </pic:blipFill>
                  <pic:spPr>
                    <a:xfrm>
                      <a:off x="0" y="0"/>
                      <a:ext cx="6371590" cy="3550285"/>
                    </a:xfrm>
                    <a:prstGeom prst="rect">
                      <a:avLst/>
                    </a:prstGeom>
                  </pic:spPr>
                </pic:pic>
              </a:graphicData>
            </a:graphic>
          </wp:inline>
        </w:drawing>
      </w:r>
    </w:p>
    <w:p w14:paraId="4C54337D" w14:textId="77777777" w:rsidR="00955C46" w:rsidRDefault="00955C46" w:rsidP="70AB3F9B"/>
    <w:p w14:paraId="4A84B404" w14:textId="77777777" w:rsidR="00955C46" w:rsidRDefault="003D3D89" w:rsidP="70AB3F9B">
      <w:r>
        <w:t xml:space="preserve">En la máquina Linux, en vez de usar el XAMPP de https://www.apachefriends.org/ vamos a configurar manualmente todos los elementos. </w:t>
      </w:r>
    </w:p>
    <w:p w14:paraId="6C4C647E" w14:textId="1B293F73" w:rsidR="00357B28" w:rsidRDefault="006E22EE" w:rsidP="70AB3F9B">
      <w:r w:rsidRPr="006E22EE">
        <w:rPr>
          <w:noProof/>
        </w:rPr>
        <w:drawing>
          <wp:inline distT="0" distB="0" distL="0" distR="0" wp14:anchorId="1873D3D4" wp14:editId="3C4CC784">
            <wp:extent cx="6371590" cy="1025525"/>
            <wp:effectExtent l="0" t="0" r="0" b="3175"/>
            <wp:docPr id="33686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6037" name="Imagen 1" descr="Texto&#10;&#10;Descripción generada automáticamente"/>
                    <pic:cNvPicPr/>
                  </pic:nvPicPr>
                  <pic:blipFill>
                    <a:blip r:embed="rId18"/>
                    <a:stretch>
                      <a:fillRect/>
                    </a:stretch>
                  </pic:blipFill>
                  <pic:spPr>
                    <a:xfrm>
                      <a:off x="0" y="0"/>
                      <a:ext cx="6371590" cy="1025525"/>
                    </a:xfrm>
                    <a:prstGeom prst="rect">
                      <a:avLst/>
                    </a:prstGeom>
                  </pic:spPr>
                </pic:pic>
              </a:graphicData>
            </a:graphic>
          </wp:inline>
        </w:drawing>
      </w:r>
    </w:p>
    <w:p w14:paraId="0C26821E" w14:textId="56D27867" w:rsidR="009765F3" w:rsidRDefault="009765F3" w:rsidP="70AB3F9B">
      <w:r w:rsidRPr="009765F3">
        <w:rPr>
          <w:noProof/>
        </w:rPr>
        <w:drawing>
          <wp:inline distT="0" distB="0" distL="0" distR="0" wp14:anchorId="0138116F" wp14:editId="3EE27D02">
            <wp:extent cx="6371590" cy="3559810"/>
            <wp:effectExtent l="0" t="0" r="0" b="2540"/>
            <wp:docPr id="18559481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48143" name="Imagen 1" descr="Texto&#10;&#10;Descripción generada automáticamente"/>
                    <pic:cNvPicPr/>
                  </pic:nvPicPr>
                  <pic:blipFill>
                    <a:blip r:embed="rId19"/>
                    <a:stretch>
                      <a:fillRect/>
                    </a:stretch>
                  </pic:blipFill>
                  <pic:spPr>
                    <a:xfrm>
                      <a:off x="0" y="0"/>
                      <a:ext cx="6371590" cy="3559810"/>
                    </a:xfrm>
                    <a:prstGeom prst="rect">
                      <a:avLst/>
                    </a:prstGeom>
                  </pic:spPr>
                </pic:pic>
              </a:graphicData>
            </a:graphic>
          </wp:inline>
        </w:drawing>
      </w:r>
    </w:p>
    <w:p w14:paraId="13A4F0E2" w14:textId="0CDF25A0" w:rsidR="00283D65" w:rsidRDefault="00283D65" w:rsidP="70AB3F9B">
      <w:r w:rsidRPr="00283D65">
        <w:rPr>
          <w:noProof/>
        </w:rPr>
        <w:lastRenderedPageBreak/>
        <w:drawing>
          <wp:inline distT="0" distB="0" distL="0" distR="0" wp14:anchorId="67B323D9" wp14:editId="35DB60C5">
            <wp:extent cx="6371590" cy="1165225"/>
            <wp:effectExtent l="0" t="0" r="0" b="0"/>
            <wp:docPr id="3483052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05281" name="Imagen 1" descr="Texto&#10;&#10;Descripción generada automáticamente"/>
                    <pic:cNvPicPr/>
                  </pic:nvPicPr>
                  <pic:blipFill>
                    <a:blip r:embed="rId20"/>
                    <a:stretch>
                      <a:fillRect/>
                    </a:stretch>
                  </pic:blipFill>
                  <pic:spPr>
                    <a:xfrm>
                      <a:off x="0" y="0"/>
                      <a:ext cx="6371590" cy="1165225"/>
                    </a:xfrm>
                    <a:prstGeom prst="rect">
                      <a:avLst/>
                    </a:prstGeom>
                  </pic:spPr>
                </pic:pic>
              </a:graphicData>
            </a:graphic>
          </wp:inline>
        </w:drawing>
      </w:r>
    </w:p>
    <w:p w14:paraId="24FFFD65" w14:textId="35604E23" w:rsidR="00FE4CA8" w:rsidRDefault="0011579E" w:rsidP="70AB3F9B">
      <w:r w:rsidRPr="0011579E">
        <w:rPr>
          <w:noProof/>
        </w:rPr>
        <w:drawing>
          <wp:inline distT="0" distB="0" distL="0" distR="0" wp14:anchorId="45BEA474" wp14:editId="4AA27094">
            <wp:extent cx="6371590" cy="3878580"/>
            <wp:effectExtent l="0" t="0" r="0" b="7620"/>
            <wp:docPr id="10089024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2433" name="Imagen 1" descr="Texto&#10;&#10;Descripción generada automáticamente"/>
                    <pic:cNvPicPr/>
                  </pic:nvPicPr>
                  <pic:blipFill>
                    <a:blip r:embed="rId21"/>
                    <a:stretch>
                      <a:fillRect/>
                    </a:stretch>
                  </pic:blipFill>
                  <pic:spPr>
                    <a:xfrm>
                      <a:off x="0" y="0"/>
                      <a:ext cx="6371590" cy="3878580"/>
                    </a:xfrm>
                    <a:prstGeom prst="rect">
                      <a:avLst/>
                    </a:prstGeom>
                  </pic:spPr>
                </pic:pic>
              </a:graphicData>
            </a:graphic>
          </wp:inline>
        </w:drawing>
      </w:r>
    </w:p>
    <w:p w14:paraId="3E5B5B6A" w14:textId="0279784A" w:rsidR="00FE4CA8" w:rsidRDefault="00FE4CA8" w:rsidP="70AB3F9B">
      <w:r w:rsidRPr="00FE4CA8">
        <w:rPr>
          <w:noProof/>
        </w:rPr>
        <w:lastRenderedPageBreak/>
        <w:drawing>
          <wp:inline distT="0" distB="0" distL="0" distR="0" wp14:anchorId="09084DFB" wp14:editId="27B6862C">
            <wp:extent cx="6371590" cy="4189095"/>
            <wp:effectExtent l="0" t="0" r="0" b="1905"/>
            <wp:docPr id="7808960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96032" name="Imagen 1" descr="Texto&#10;&#10;Descripción generada automáticamente"/>
                    <pic:cNvPicPr/>
                  </pic:nvPicPr>
                  <pic:blipFill>
                    <a:blip r:embed="rId22"/>
                    <a:stretch>
                      <a:fillRect/>
                    </a:stretch>
                  </pic:blipFill>
                  <pic:spPr>
                    <a:xfrm>
                      <a:off x="0" y="0"/>
                      <a:ext cx="6371590" cy="4189095"/>
                    </a:xfrm>
                    <a:prstGeom prst="rect">
                      <a:avLst/>
                    </a:prstGeom>
                  </pic:spPr>
                </pic:pic>
              </a:graphicData>
            </a:graphic>
          </wp:inline>
        </w:drawing>
      </w:r>
    </w:p>
    <w:p w14:paraId="0407B368" w14:textId="77777777" w:rsidR="00494183" w:rsidRDefault="003D3D89" w:rsidP="70AB3F9B">
      <w:r>
        <w:t>Se omite el resto de los pasos los cuales se deberán averiguar. Entrega como práctica un documento indicando todos los problemas que te has encontrado y cómo los has solucionado. Debe incluir una guía de instalación para administradores mencionando las versiones empleadas de todos los productos así como de una guía para el usuario encargado de administrar y añadir contenidos para el Joomla. Debe mostrar también capturas de la pantalla principal de este CMS</w:t>
      </w:r>
    </w:p>
    <w:p w14:paraId="5E11DFDD" w14:textId="1B6965A4" w:rsidR="004D5402" w:rsidRDefault="00494183" w:rsidP="70AB3F9B">
      <w:r w:rsidRPr="00494183">
        <w:rPr>
          <w:noProof/>
        </w:rPr>
        <w:lastRenderedPageBreak/>
        <w:drawing>
          <wp:inline distT="0" distB="0" distL="0" distR="0" wp14:anchorId="0105F413" wp14:editId="493416D1">
            <wp:extent cx="6371590" cy="4129405"/>
            <wp:effectExtent l="0" t="0" r="0" b="4445"/>
            <wp:docPr id="40752216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2164" name="Imagen 1" descr="Interfaz de usuario gráfica, Texto, Aplicación, Correo electrónico&#10;&#10;Descripción generada automáticamente"/>
                    <pic:cNvPicPr/>
                  </pic:nvPicPr>
                  <pic:blipFill>
                    <a:blip r:embed="rId23"/>
                    <a:stretch>
                      <a:fillRect/>
                    </a:stretch>
                  </pic:blipFill>
                  <pic:spPr>
                    <a:xfrm>
                      <a:off x="0" y="0"/>
                      <a:ext cx="6371590" cy="4129405"/>
                    </a:xfrm>
                    <a:prstGeom prst="rect">
                      <a:avLst/>
                    </a:prstGeom>
                  </pic:spPr>
                </pic:pic>
              </a:graphicData>
            </a:graphic>
          </wp:inline>
        </w:drawing>
      </w:r>
      <w:r w:rsidR="00471928" w:rsidRPr="00471928">
        <w:drawing>
          <wp:inline distT="0" distB="0" distL="0" distR="0" wp14:anchorId="356D11AE" wp14:editId="49B82C53">
            <wp:extent cx="6371590" cy="3851275"/>
            <wp:effectExtent l="0" t="0" r="0" b="0"/>
            <wp:docPr id="9149286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28667" name="Imagen 1" descr="Interfaz de usuario gráfica, Texto, Aplicación, Correo electrónico&#10;&#10;Descripción generada automáticamente"/>
                    <pic:cNvPicPr/>
                  </pic:nvPicPr>
                  <pic:blipFill>
                    <a:blip r:embed="rId24"/>
                    <a:stretch>
                      <a:fillRect/>
                    </a:stretch>
                  </pic:blipFill>
                  <pic:spPr>
                    <a:xfrm>
                      <a:off x="0" y="0"/>
                      <a:ext cx="6371590" cy="3851275"/>
                    </a:xfrm>
                    <a:prstGeom prst="rect">
                      <a:avLst/>
                    </a:prstGeom>
                  </pic:spPr>
                </pic:pic>
              </a:graphicData>
            </a:graphic>
          </wp:inline>
        </w:drawing>
      </w:r>
    </w:p>
    <w:p w14:paraId="1CBBB371" w14:textId="4E150B69" w:rsidR="00D21733" w:rsidRDefault="00D21733" w:rsidP="70AB3F9B">
      <w:r w:rsidRPr="00D21733">
        <w:lastRenderedPageBreak/>
        <w:drawing>
          <wp:inline distT="0" distB="0" distL="0" distR="0" wp14:anchorId="18639390" wp14:editId="5A22586C">
            <wp:extent cx="6371590" cy="3836670"/>
            <wp:effectExtent l="0" t="0" r="0" b="0"/>
            <wp:docPr id="5338587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58777" name="Imagen 1" descr="Interfaz de usuario gráfica, Texto, Aplicación, Correo electrónico&#10;&#10;Descripción generada automáticamente"/>
                    <pic:cNvPicPr/>
                  </pic:nvPicPr>
                  <pic:blipFill>
                    <a:blip r:embed="rId25"/>
                    <a:stretch>
                      <a:fillRect/>
                    </a:stretch>
                  </pic:blipFill>
                  <pic:spPr>
                    <a:xfrm>
                      <a:off x="0" y="0"/>
                      <a:ext cx="6371590" cy="3836670"/>
                    </a:xfrm>
                    <a:prstGeom prst="rect">
                      <a:avLst/>
                    </a:prstGeom>
                  </pic:spPr>
                </pic:pic>
              </a:graphicData>
            </a:graphic>
          </wp:inline>
        </w:drawing>
      </w:r>
    </w:p>
    <w:p w14:paraId="01B1DC7E" w14:textId="671B7009" w:rsidR="00407946" w:rsidRDefault="00407946" w:rsidP="70AB3F9B">
      <w:r w:rsidRPr="00407946">
        <w:drawing>
          <wp:inline distT="0" distB="0" distL="0" distR="0" wp14:anchorId="22A5FC79" wp14:editId="3BA99ADD">
            <wp:extent cx="6371590" cy="3505200"/>
            <wp:effectExtent l="0" t="0" r="0" b="0"/>
            <wp:docPr id="1013520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20562" name="Imagen 1" descr="Interfaz de usuario gráfica, Texto, Aplicación&#10;&#10;Descripción generada automáticamente"/>
                    <pic:cNvPicPr/>
                  </pic:nvPicPr>
                  <pic:blipFill>
                    <a:blip r:embed="rId26"/>
                    <a:stretch>
                      <a:fillRect/>
                    </a:stretch>
                  </pic:blipFill>
                  <pic:spPr>
                    <a:xfrm>
                      <a:off x="0" y="0"/>
                      <a:ext cx="6371590" cy="3505200"/>
                    </a:xfrm>
                    <a:prstGeom prst="rect">
                      <a:avLst/>
                    </a:prstGeom>
                  </pic:spPr>
                </pic:pic>
              </a:graphicData>
            </a:graphic>
          </wp:inline>
        </w:drawing>
      </w:r>
    </w:p>
    <w:p w14:paraId="31011F1F" w14:textId="012970B4" w:rsidR="007E0DF0" w:rsidRDefault="007E0DF0" w:rsidP="70AB3F9B">
      <w:r w:rsidRPr="007E0DF0">
        <w:lastRenderedPageBreak/>
        <w:drawing>
          <wp:inline distT="0" distB="0" distL="0" distR="0" wp14:anchorId="2DD56376" wp14:editId="25294870">
            <wp:extent cx="6371590" cy="3825875"/>
            <wp:effectExtent l="0" t="0" r="0" b="3175"/>
            <wp:docPr id="57443555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35552" name="Imagen 1" descr="Interfaz de usuario gráfica, Sitio web&#10;&#10;Descripción generada automáticamente"/>
                    <pic:cNvPicPr/>
                  </pic:nvPicPr>
                  <pic:blipFill>
                    <a:blip r:embed="rId27"/>
                    <a:stretch>
                      <a:fillRect/>
                    </a:stretch>
                  </pic:blipFill>
                  <pic:spPr>
                    <a:xfrm>
                      <a:off x="0" y="0"/>
                      <a:ext cx="6371590" cy="3825875"/>
                    </a:xfrm>
                    <a:prstGeom prst="rect">
                      <a:avLst/>
                    </a:prstGeom>
                  </pic:spPr>
                </pic:pic>
              </a:graphicData>
            </a:graphic>
          </wp:inline>
        </w:drawing>
      </w:r>
    </w:p>
    <w:p w14:paraId="474D4AE2" w14:textId="1128780B" w:rsidR="00F9149A" w:rsidRDefault="00F9149A" w:rsidP="70AB3F9B">
      <w:r w:rsidRPr="00F9149A">
        <w:rPr>
          <w:noProof/>
        </w:rPr>
        <w:drawing>
          <wp:inline distT="0" distB="0" distL="0" distR="0" wp14:anchorId="589206AD" wp14:editId="3F1036E9">
            <wp:extent cx="6371590" cy="4923790"/>
            <wp:effectExtent l="0" t="0" r="0" b="0"/>
            <wp:docPr id="6487379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37962" name="Imagen 1" descr="Texto&#10;&#10;Descripción generada automáticamente"/>
                    <pic:cNvPicPr/>
                  </pic:nvPicPr>
                  <pic:blipFill>
                    <a:blip r:embed="rId28"/>
                    <a:stretch>
                      <a:fillRect/>
                    </a:stretch>
                  </pic:blipFill>
                  <pic:spPr>
                    <a:xfrm>
                      <a:off x="0" y="0"/>
                      <a:ext cx="6371590" cy="4923790"/>
                    </a:xfrm>
                    <a:prstGeom prst="rect">
                      <a:avLst/>
                    </a:prstGeom>
                  </pic:spPr>
                </pic:pic>
              </a:graphicData>
            </a:graphic>
          </wp:inline>
        </w:drawing>
      </w:r>
    </w:p>
    <w:p w14:paraId="6EDDF52D" w14:textId="1AEE1E1E" w:rsidR="00A71AEA" w:rsidRDefault="00A71AEA" w:rsidP="70AB3F9B">
      <w:r w:rsidRPr="00A71AEA">
        <w:rPr>
          <w:noProof/>
        </w:rPr>
        <w:lastRenderedPageBreak/>
        <w:drawing>
          <wp:inline distT="0" distB="0" distL="0" distR="0" wp14:anchorId="3C0613A7" wp14:editId="2F87D4D4">
            <wp:extent cx="6371590" cy="742315"/>
            <wp:effectExtent l="0" t="0" r="0" b="635"/>
            <wp:docPr id="154399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9572" name=""/>
                    <pic:cNvPicPr/>
                  </pic:nvPicPr>
                  <pic:blipFill>
                    <a:blip r:embed="rId29"/>
                    <a:stretch>
                      <a:fillRect/>
                    </a:stretch>
                  </pic:blipFill>
                  <pic:spPr>
                    <a:xfrm>
                      <a:off x="0" y="0"/>
                      <a:ext cx="6371590" cy="742315"/>
                    </a:xfrm>
                    <a:prstGeom prst="rect">
                      <a:avLst/>
                    </a:prstGeom>
                  </pic:spPr>
                </pic:pic>
              </a:graphicData>
            </a:graphic>
          </wp:inline>
        </w:drawing>
      </w:r>
    </w:p>
    <w:p w14:paraId="6EC73642" w14:textId="77777777" w:rsidR="006777A3" w:rsidRDefault="006777A3" w:rsidP="70AB3F9B">
      <w:r>
        <w:t xml:space="preserve">PARTE 2: OPCIONAL </w:t>
      </w:r>
    </w:p>
    <w:p w14:paraId="2F2514CD" w14:textId="77777777" w:rsidR="006777A3" w:rsidRDefault="006777A3" w:rsidP="70AB3F9B"/>
    <w:p w14:paraId="203DE6F4" w14:textId="6B797FB4" w:rsidR="006777A3" w:rsidRDefault="006777A3" w:rsidP="70AB3F9B">
      <w:r>
        <w:t>Tanto en el servidor Windows como en el de Linux crea una base de datos con su usuario, contraseña y permisos y comprueba que puede acceder a ella vía PHP. Utiliza esta secuencia SQL para crear una tabla sencilla y comprobar que funciona mostrando los resultados</w:t>
      </w:r>
    </w:p>
    <w:p w14:paraId="494BBC67" w14:textId="6FE4A052" w:rsidR="00B11204" w:rsidRDefault="00B11204" w:rsidP="00B11204">
      <w:pPr>
        <w:pStyle w:val="Prrafodelista"/>
      </w:pPr>
    </w:p>
    <w:p w14:paraId="40E41376" w14:textId="35E52EB3" w:rsidR="006777A3" w:rsidRDefault="00AD6EA7" w:rsidP="70AB3F9B">
      <w:r w:rsidRPr="00AD6EA7">
        <w:rPr>
          <w:noProof/>
        </w:rPr>
        <w:drawing>
          <wp:inline distT="0" distB="0" distL="0" distR="0" wp14:anchorId="343D6723" wp14:editId="0DC94BFA">
            <wp:extent cx="6371590" cy="5259070"/>
            <wp:effectExtent l="0" t="0" r="0" b="0"/>
            <wp:docPr id="72668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8223" name="Imagen 1" descr="Texto&#10;&#10;Descripción generada automáticamente"/>
                    <pic:cNvPicPr/>
                  </pic:nvPicPr>
                  <pic:blipFill>
                    <a:blip r:embed="rId30"/>
                    <a:stretch>
                      <a:fillRect/>
                    </a:stretch>
                  </pic:blipFill>
                  <pic:spPr>
                    <a:xfrm>
                      <a:off x="0" y="0"/>
                      <a:ext cx="6371590" cy="5259070"/>
                    </a:xfrm>
                    <a:prstGeom prst="rect">
                      <a:avLst/>
                    </a:prstGeom>
                  </pic:spPr>
                </pic:pic>
              </a:graphicData>
            </a:graphic>
          </wp:inline>
        </w:drawing>
      </w:r>
    </w:p>
    <w:p w14:paraId="5773F2BE" w14:textId="1BCC4A69" w:rsidR="00190C91" w:rsidRDefault="00190C91" w:rsidP="70AB3F9B">
      <w:r w:rsidRPr="00190C91">
        <w:rPr>
          <w:noProof/>
        </w:rPr>
        <w:lastRenderedPageBreak/>
        <w:drawing>
          <wp:inline distT="0" distB="0" distL="0" distR="0" wp14:anchorId="074F52D3" wp14:editId="575A6069">
            <wp:extent cx="6371590" cy="3836035"/>
            <wp:effectExtent l="0" t="0" r="0" b="0"/>
            <wp:docPr id="7872557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5772" name="Imagen 1" descr="Texto&#10;&#10;Descripción generada automáticamente"/>
                    <pic:cNvPicPr/>
                  </pic:nvPicPr>
                  <pic:blipFill>
                    <a:blip r:embed="rId31"/>
                    <a:stretch>
                      <a:fillRect/>
                    </a:stretch>
                  </pic:blipFill>
                  <pic:spPr>
                    <a:xfrm>
                      <a:off x="0" y="0"/>
                      <a:ext cx="6371590" cy="3836035"/>
                    </a:xfrm>
                    <a:prstGeom prst="rect">
                      <a:avLst/>
                    </a:prstGeom>
                  </pic:spPr>
                </pic:pic>
              </a:graphicData>
            </a:graphic>
          </wp:inline>
        </w:drawing>
      </w:r>
    </w:p>
    <w:p w14:paraId="042B359A" w14:textId="28E85F0E" w:rsidR="005D10DE" w:rsidRDefault="005D10DE" w:rsidP="70AB3F9B">
      <w:r w:rsidRPr="005D10DE">
        <w:rPr>
          <w:noProof/>
        </w:rPr>
        <w:drawing>
          <wp:inline distT="0" distB="0" distL="0" distR="0" wp14:anchorId="75936596" wp14:editId="395289BF">
            <wp:extent cx="6371590" cy="5058410"/>
            <wp:effectExtent l="0" t="0" r="0" b="8890"/>
            <wp:docPr id="9612636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3681" name="Imagen 1" descr="Texto&#10;&#10;Descripción generada automáticamente"/>
                    <pic:cNvPicPr/>
                  </pic:nvPicPr>
                  <pic:blipFill>
                    <a:blip r:embed="rId32"/>
                    <a:stretch>
                      <a:fillRect/>
                    </a:stretch>
                  </pic:blipFill>
                  <pic:spPr>
                    <a:xfrm>
                      <a:off x="0" y="0"/>
                      <a:ext cx="6371590" cy="5058410"/>
                    </a:xfrm>
                    <a:prstGeom prst="rect">
                      <a:avLst/>
                    </a:prstGeom>
                  </pic:spPr>
                </pic:pic>
              </a:graphicData>
            </a:graphic>
          </wp:inline>
        </w:drawing>
      </w:r>
    </w:p>
    <w:p w14:paraId="7D16A09E" w14:textId="6674503C" w:rsidR="006777A3" w:rsidRDefault="006777A3" w:rsidP="70AB3F9B">
      <w:r>
        <w:lastRenderedPageBreak/>
        <w:t>Utiliza este programa en PHP para comprobar que se puede acceder a la base de datos vía web. Substituye los datos de base de datos, usuario y contraseña por los que se hayan empleado.</w:t>
      </w:r>
    </w:p>
    <w:p w14:paraId="3CFCA852" w14:textId="77777777" w:rsidR="0040632F" w:rsidRPr="0040632F" w:rsidRDefault="0040632F" w:rsidP="0040632F"/>
    <w:p w14:paraId="706216D9" w14:textId="77777777" w:rsidR="0040632F" w:rsidRDefault="0040632F" w:rsidP="0040632F"/>
    <w:p w14:paraId="4BF314E6" w14:textId="77777777" w:rsidR="0040632F" w:rsidRDefault="0040632F" w:rsidP="0040632F">
      <w:pPr>
        <w:jc w:val="center"/>
      </w:pPr>
    </w:p>
    <w:p w14:paraId="041C5EF0" w14:textId="6E4E520F" w:rsidR="0040632F" w:rsidRDefault="0040632F" w:rsidP="0040632F">
      <w:pPr>
        <w:jc w:val="center"/>
      </w:pPr>
      <w:r w:rsidRPr="0040632F">
        <w:drawing>
          <wp:inline distT="0" distB="0" distL="0" distR="0" wp14:anchorId="4DAEFC2A" wp14:editId="03B242E6">
            <wp:extent cx="6371590" cy="3909060"/>
            <wp:effectExtent l="0" t="0" r="0" b="0"/>
            <wp:docPr id="17593306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30667" name="Imagen 1" descr="Texto&#10;&#10;Descripción generada automáticamente"/>
                    <pic:cNvPicPr/>
                  </pic:nvPicPr>
                  <pic:blipFill>
                    <a:blip r:embed="rId33"/>
                    <a:stretch>
                      <a:fillRect/>
                    </a:stretch>
                  </pic:blipFill>
                  <pic:spPr>
                    <a:xfrm>
                      <a:off x="0" y="0"/>
                      <a:ext cx="6371590" cy="3909060"/>
                    </a:xfrm>
                    <a:prstGeom prst="rect">
                      <a:avLst/>
                    </a:prstGeom>
                  </pic:spPr>
                </pic:pic>
              </a:graphicData>
            </a:graphic>
          </wp:inline>
        </w:drawing>
      </w:r>
    </w:p>
    <w:p w14:paraId="3117D13E" w14:textId="6834FCC2" w:rsidR="00C25F32" w:rsidRPr="0040632F" w:rsidRDefault="00C25F32" w:rsidP="0040632F">
      <w:pPr>
        <w:jc w:val="center"/>
      </w:pPr>
      <w:r w:rsidRPr="00C25F32">
        <w:lastRenderedPageBreak/>
        <w:drawing>
          <wp:inline distT="0" distB="0" distL="0" distR="0" wp14:anchorId="53D19982" wp14:editId="18B4D05F">
            <wp:extent cx="6371590" cy="4250055"/>
            <wp:effectExtent l="0" t="0" r="0" b="0"/>
            <wp:docPr id="1199375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7517" name="Imagen 1" descr="Texto&#10;&#10;Descripción generada automáticamente"/>
                    <pic:cNvPicPr/>
                  </pic:nvPicPr>
                  <pic:blipFill>
                    <a:blip r:embed="rId34"/>
                    <a:stretch>
                      <a:fillRect/>
                    </a:stretch>
                  </pic:blipFill>
                  <pic:spPr>
                    <a:xfrm>
                      <a:off x="0" y="0"/>
                      <a:ext cx="6371590" cy="4250055"/>
                    </a:xfrm>
                    <a:prstGeom prst="rect">
                      <a:avLst/>
                    </a:prstGeom>
                  </pic:spPr>
                </pic:pic>
              </a:graphicData>
            </a:graphic>
          </wp:inline>
        </w:drawing>
      </w:r>
    </w:p>
    <w:sectPr w:rsidR="00C25F32" w:rsidRPr="0040632F" w:rsidSect="009E25EE">
      <w:headerReference w:type="default" r:id="rId35"/>
      <w:footerReference w:type="default" r:id="rId36"/>
      <w:pgSz w:w="11906" w:h="16838" w:code="9"/>
      <w:pgMar w:top="720" w:right="936" w:bottom="720" w:left="936" w:header="0" w:footer="289"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7E970" w14:textId="77777777" w:rsidR="009E25EE" w:rsidRDefault="009E25EE">
      <w:r>
        <w:separator/>
      </w:r>
    </w:p>
    <w:p w14:paraId="718372E8" w14:textId="77777777" w:rsidR="009E25EE" w:rsidRDefault="009E25EE"/>
  </w:endnote>
  <w:endnote w:type="continuationSeparator" w:id="0">
    <w:p w14:paraId="4BB69F61" w14:textId="77777777" w:rsidR="009E25EE" w:rsidRDefault="009E25EE">
      <w:r>
        <w:continuationSeparator/>
      </w:r>
    </w:p>
    <w:p w14:paraId="380D324B" w14:textId="77777777" w:rsidR="009E25EE" w:rsidRDefault="009E25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2000000000000000000"/>
    <w:charset w:val="00"/>
    <w:family w:val="auto"/>
    <w:pitch w:val="variable"/>
    <w:sig w:usb0="E00002FF" w:usb1="5000205B" w:usb2="00000020" w:usb3="00000000" w:csb0="0000019F" w:csb1="00000000"/>
  </w:font>
  <w:font w:name="Poppins">
    <w:altName w:val="Nirmala UI"/>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Content>
      <w:p w14:paraId="1C8F7808" w14:textId="1A503CC0"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CA4AB6">
          <w:rPr>
            <w:noProof/>
            <w:lang w:bidi="es-ES"/>
          </w:rPr>
          <w:t>1</w:t>
        </w:r>
        <w:r>
          <w:rPr>
            <w:noProof/>
            <w:lang w:bidi="es-ES"/>
          </w:rPr>
          <w:fldChar w:fldCharType="end"/>
        </w:r>
      </w:p>
    </w:sdtContent>
  </w:sdt>
  <w:p w14:paraId="46FC7E62"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D82C8" w14:textId="77777777" w:rsidR="009E25EE" w:rsidRDefault="009E25EE">
      <w:r>
        <w:separator/>
      </w:r>
    </w:p>
    <w:p w14:paraId="52DF2CA4" w14:textId="77777777" w:rsidR="009E25EE" w:rsidRDefault="009E25EE"/>
  </w:footnote>
  <w:footnote w:type="continuationSeparator" w:id="0">
    <w:p w14:paraId="2CEF92AF" w14:textId="77777777" w:rsidR="009E25EE" w:rsidRDefault="009E25EE">
      <w:r>
        <w:continuationSeparator/>
      </w:r>
    </w:p>
    <w:p w14:paraId="7DDB1910" w14:textId="77777777" w:rsidR="009E25EE" w:rsidRDefault="009E25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59EBBC8" w14:textId="77777777" w:rsidTr="00360494">
      <w:trPr>
        <w:trHeight w:val="978"/>
      </w:trPr>
      <w:tc>
        <w:tcPr>
          <w:tcW w:w="10035" w:type="dxa"/>
          <w:tcBorders>
            <w:top w:val="nil"/>
            <w:left w:val="nil"/>
            <w:bottom w:val="single" w:sz="36" w:space="0" w:color="34ABA2" w:themeColor="accent3"/>
            <w:right w:val="nil"/>
          </w:tcBorders>
        </w:tcPr>
        <w:p w14:paraId="5F3F2C98" w14:textId="77777777" w:rsidR="00D077E9" w:rsidRDefault="00D077E9">
          <w:pPr>
            <w:pStyle w:val="Encabezado"/>
            <w:rPr>
              <w:noProof/>
            </w:rPr>
          </w:pPr>
        </w:p>
      </w:tc>
    </w:tr>
  </w:tbl>
  <w:p w14:paraId="0596A51A"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65F08"/>
    <w:multiLevelType w:val="hybridMultilevel"/>
    <w:tmpl w:val="0C94EB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B5F5D50"/>
    <w:multiLevelType w:val="hybridMultilevel"/>
    <w:tmpl w:val="0922972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E93044E"/>
    <w:multiLevelType w:val="hybridMultilevel"/>
    <w:tmpl w:val="A1E4340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7696203F"/>
    <w:multiLevelType w:val="hybridMultilevel"/>
    <w:tmpl w:val="A70E32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52244156">
    <w:abstractNumId w:val="3"/>
  </w:num>
  <w:num w:numId="2" w16cid:durableId="1917088304">
    <w:abstractNumId w:val="2"/>
  </w:num>
  <w:num w:numId="3" w16cid:durableId="721757174">
    <w:abstractNumId w:val="1"/>
  </w:num>
  <w:num w:numId="4" w16cid:durableId="108820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DE5"/>
    <w:rsid w:val="00003333"/>
    <w:rsid w:val="00012A12"/>
    <w:rsid w:val="000210E2"/>
    <w:rsid w:val="0002482E"/>
    <w:rsid w:val="0003611A"/>
    <w:rsid w:val="00036148"/>
    <w:rsid w:val="00045373"/>
    <w:rsid w:val="00050324"/>
    <w:rsid w:val="00070866"/>
    <w:rsid w:val="000747A0"/>
    <w:rsid w:val="00075C4A"/>
    <w:rsid w:val="00077A97"/>
    <w:rsid w:val="00097D94"/>
    <w:rsid w:val="000A0150"/>
    <w:rsid w:val="000E104C"/>
    <w:rsid w:val="000E5B6C"/>
    <w:rsid w:val="000E63C9"/>
    <w:rsid w:val="0011579E"/>
    <w:rsid w:val="001164A7"/>
    <w:rsid w:val="001265C5"/>
    <w:rsid w:val="00130E9D"/>
    <w:rsid w:val="001339FD"/>
    <w:rsid w:val="00137032"/>
    <w:rsid w:val="00150A6D"/>
    <w:rsid w:val="00154EBC"/>
    <w:rsid w:val="00162306"/>
    <w:rsid w:val="0016548D"/>
    <w:rsid w:val="00165D59"/>
    <w:rsid w:val="0018259B"/>
    <w:rsid w:val="00183F72"/>
    <w:rsid w:val="00185B35"/>
    <w:rsid w:val="00190C91"/>
    <w:rsid w:val="00192F35"/>
    <w:rsid w:val="001A0BDB"/>
    <w:rsid w:val="001B55EA"/>
    <w:rsid w:val="001B5D70"/>
    <w:rsid w:val="001B7691"/>
    <w:rsid w:val="001E4966"/>
    <w:rsid w:val="001F2BC8"/>
    <w:rsid w:val="001F5F6B"/>
    <w:rsid w:val="00200BBE"/>
    <w:rsid w:val="00206D77"/>
    <w:rsid w:val="00236D5F"/>
    <w:rsid w:val="00243EBC"/>
    <w:rsid w:val="00246A35"/>
    <w:rsid w:val="00254114"/>
    <w:rsid w:val="00254BB3"/>
    <w:rsid w:val="00283D65"/>
    <w:rsid w:val="00284348"/>
    <w:rsid w:val="002905FC"/>
    <w:rsid w:val="002A0E12"/>
    <w:rsid w:val="002A3518"/>
    <w:rsid w:val="002C3041"/>
    <w:rsid w:val="002C74F8"/>
    <w:rsid w:val="002D3D18"/>
    <w:rsid w:val="002F23D5"/>
    <w:rsid w:val="002F51F5"/>
    <w:rsid w:val="002F67D0"/>
    <w:rsid w:val="00302439"/>
    <w:rsid w:val="00310366"/>
    <w:rsid w:val="00312137"/>
    <w:rsid w:val="00316ED0"/>
    <w:rsid w:val="003210A1"/>
    <w:rsid w:val="00330359"/>
    <w:rsid w:val="0033068F"/>
    <w:rsid w:val="0033762F"/>
    <w:rsid w:val="00354AE8"/>
    <w:rsid w:val="00357B28"/>
    <w:rsid w:val="00360494"/>
    <w:rsid w:val="00366C7E"/>
    <w:rsid w:val="00384EA3"/>
    <w:rsid w:val="003864EF"/>
    <w:rsid w:val="00386518"/>
    <w:rsid w:val="003A33E6"/>
    <w:rsid w:val="003A39A1"/>
    <w:rsid w:val="003A5F8A"/>
    <w:rsid w:val="003B26A9"/>
    <w:rsid w:val="003C2191"/>
    <w:rsid w:val="003D3863"/>
    <w:rsid w:val="003D3D89"/>
    <w:rsid w:val="003E0796"/>
    <w:rsid w:val="003E389E"/>
    <w:rsid w:val="00402D4C"/>
    <w:rsid w:val="0040632F"/>
    <w:rsid w:val="00407946"/>
    <w:rsid w:val="004110DE"/>
    <w:rsid w:val="004123E1"/>
    <w:rsid w:val="00423248"/>
    <w:rsid w:val="00426869"/>
    <w:rsid w:val="00431B43"/>
    <w:rsid w:val="0044085A"/>
    <w:rsid w:val="0046008A"/>
    <w:rsid w:val="00460742"/>
    <w:rsid w:val="00462C65"/>
    <w:rsid w:val="00464661"/>
    <w:rsid w:val="0046484A"/>
    <w:rsid w:val="00471928"/>
    <w:rsid w:val="004905DC"/>
    <w:rsid w:val="00494183"/>
    <w:rsid w:val="004B21A5"/>
    <w:rsid w:val="004B4DE5"/>
    <w:rsid w:val="004C43BC"/>
    <w:rsid w:val="004D3A5D"/>
    <w:rsid w:val="004D5402"/>
    <w:rsid w:val="004E3F23"/>
    <w:rsid w:val="004E5FEE"/>
    <w:rsid w:val="005037F0"/>
    <w:rsid w:val="0051251C"/>
    <w:rsid w:val="00516A86"/>
    <w:rsid w:val="0052085A"/>
    <w:rsid w:val="00522D01"/>
    <w:rsid w:val="005235E5"/>
    <w:rsid w:val="005275F6"/>
    <w:rsid w:val="00530A18"/>
    <w:rsid w:val="0053393D"/>
    <w:rsid w:val="00550C5A"/>
    <w:rsid w:val="00551628"/>
    <w:rsid w:val="005703C1"/>
    <w:rsid w:val="00572102"/>
    <w:rsid w:val="005921EA"/>
    <w:rsid w:val="005D003F"/>
    <w:rsid w:val="005D10DE"/>
    <w:rsid w:val="005E482E"/>
    <w:rsid w:val="005F1BB0"/>
    <w:rsid w:val="005F5DE6"/>
    <w:rsid w:val="00636D7E"/>
    <w:rsid w:val="00656C4D"/>
    <w:rsid w:val="006642FF"/>
    <w:rsid w:val="00665B0B"/>
    <w:rsid w:val="006777A3"/>
    <w:rsid w:val="00686DAB"/>
    <w:rsid w:val="006A384D"/>
    <w:rsid w:val="006C1037"/>
    <w:rsid w:val="006D6F55"/>
    <w:rsid w:val="006E22EE"/>
    <w:rsid w:val="006E5716"/>
    <w:rsid w:val="006F21E1"/>
    <w:rsid w:val="00723CDF"/>
    <w:rsid w:val="00726E01"/>
    <w:rsid w:val="007302B3"/>
    <w:rsid w:val="00730733"/>
    <w:rsid w:val="007309A6"/>
    <w:rsid w:val="00730E3A"/>
    <w:rsid w:val="00736AAF"/>
    <w:rsid w:val="00736E54"/>
    <w:rsid w:val="00765B2A"/>
    <w:rsid w:val="00783A34"/>
    <w:rsid w:val="007970EF"/>
    <w:rsid w:val="007A3513"/>
    <w:rsid w:val="007B09FA"/>
    <w:rsid w:val="007C0D6C"/>
    <w:rsid w:val="007C3F24"/>
    <w:rsid w:val="007C6B52"/>
    <w:rsid w:val="007D0407"/>
    <w:rsid w:val="007D16C5"/>
    <w:rsid w:val="007E0DF0"/>
    <w:rsid w:val="007F28F6"/>
    <w:rsid w:val="007F6D7C"/>
    <w:rsid w:val="00862FE4"/>
    <w:rsid w:val="0086389A"/>
    <w:rsid w:val="0087605E"/>
    <w:rsid w:val="008850DA"/>
    <w:rsid w:val="00886F69"/>
    <w:rsid w:val="00893752"/>
    <w:rsid w:val="008941AE"/>
    <w:rsid w:val="00895B0C"/>
    <w:rsid w:val="008A75DA"/>
    <w:rsid w:val="008B1FEE"/>
    <w:rsid w:val="008E0A3F"/>
    <w:rsid w:val="008F1924"/>
    <w:rsid w:val="00903C32"/>
    <w:rsid w:val="00904032"/>
    <w:rsid w:val="00910F56"/>
    <w:rsid w:val="009169BE"/>
    <w:rsid w:val="00916B16"/>
    <w:rsid w:val="009173B9"/>
    <w:rsid w:val="009215DF"/>
    <w:rsid w:val="0092165A"/>
    <w:rsid w:val="0093335D"/>
    <w:rsid w:val="0093613E"/>
    <w:rsid w:val="00943026"/>
    <w:rsid w:val="00946549"/>
    <w:rsid w:val="00955C46"/>
    <w:rsid w:val="00957715"/>
    <w:rsid w:val="00961893"/>
    <w:rsid w:val="00963BFD"/>
    <w:rsid w:val="00966B81"/>
    <w:rsid w:val="009765F3"/>
    <w:rsid w:val="00977F79"/>
    <w:rsid w:val="009943E0"/>
    <w:rsid w:val="009B0B76"/>
    <w:rsid w:val="009C7720"/>
    <w:rsid w:val="009E25EE"/>
    <w:rsid w:val="009F1F06"/>
    <w:rsid w:val="00A009EB"/>
    <w:rsid w:val="00A23AFA"/>
    <w:rsid w:val="00A31B3E"/>
    <w:rsid w:val="00A532F3"/>
    <w:rsid w:val="00A70F9E"/>
    <w:rsid w:val="00A71AEA"/>
    <w:rsid w:val="00A823DE"/>
    <w:rsid w:val="00A8489E"/>
    <w:rsid w:val="00AB02A7"/>
    <w:rsid w:val="00AB5C6C"/>
    <w:rsid w:val="00AC29F3"/>
    <w:rsid w:val="00AC5505"/>
    <w:rsid w:val="00AD08E4"/>
    <w:rsid w:val="00AD6EA7"/>
    <w:rsid w:val="00B11204"/>
    <w:rsid w:val="00B231E5"/>
    <w:rsid w:val="00B47EF9"/>
    <w:rsid w:val="00BB51D1"/>
    <w:rsid w:val="00BC0804"/>
    <w:rsid w:val="00BD449B"/>
    <w:rsid w:val="00C02B87"/>
    <w:rsid w:val="00C13944"/>
    <w:rsid w:val="00C15479"/>
    <w:rsid w:val="00C25F32"/>
    <w:rsid w:val="00C4086D"/>
    <w:rsid w:val="00C474E6"/>
    <w:rsid w:val="00C52121"/>
    <w:rsid w:val="00C651EC"/>
    <w:rsid w:val="00C93D31"/>
    <w:rsid w:val="00CA1896"/>
    <w:rsid w:val="00CA4187"/>
    <w:rsid w:val="00CA4AB6"/>
    <w:rsid w:val="00CA687A"/>
    <w:rsid w:val="00CA73E9"/>
    <w:rsid w:val="00CB5B28"/>
    <w:rsid w:val="00CD292F"/>
    <w:rsid w:val="00CF5371"/>
    <w:rsid w:val="00D0323A"/>
    <w:rsid w:val="00D0559F"/>
    <w:rsid w:val="00D064B5"/>
    <w:rsid w:val="00D077E9"/>
    <w:rsid w:val="00D21733"/>
    <w:rsid w:val="00D23FDD"/>
    <w:rsid w:val="00D377D9"/>
    <w:rsid w:val="00D42CB7"/>
    <w:rsid w:val="00D5413D"/>
    <w:rsid w:val="00D55895"/>
    <w:rsid w:val="00D570A9"/>
    <w:rsid w:val="00D70D02"/>
    <w:rsid w:val="00D770C7"/>
    <w:rsid w:val="00D86945"/>
    <w:rsid w:val="00D90290"/>
    <w:rsid w:val="00D91A4E"/>
    <w:rsid w:val="00DA06A0"/>
    <w:rsid w:val="00DB4897"/>
    <w:rsid w:val="00DC706A"/>
    <w:rsid w:val="00DD152F"/>
    <w:rsid w:val="00DE213F"/>
    <w:rsid w:val="00DE63F6"/>
    <w:rsid w:val="00DF027C"/>
    <w:rsid w:val="00E00A32"/>
    <w:rsid w:val="00E077E6"/>
    <w:rsid w:val="00E22ACD"/>
    <w:rsid w:val="00E26C8F"/>
    <w:rsid w:val="00E32E1C"/>
    <w:rsid w:val="00E4717F"/>
    <w:rsid w:val="00E5336B"/>
    <w:rsid w:val="00E5508F"/>
    <w:rsid w:val="00E620B0"/>
    <w:rsid w:val="00E80CF1"/>
    <w:rsid w:val="00E81B40"/>
    <w:rsid w:val="00E964ED"/>
    <w:rsid w:val="00EC3244"/>
    <w:rsid w:val="00ED1A4A"/>
    <w:rsid w:val="00EE6B22"/>
    <w:rsid w:val="00EF3491"/>
    <w:rsid w:val="00EF4D94"/>
    <w:rsid w:val="00EF555B"/>
    <w:rsid w:val="00F027BB"/>
    <w:rsid w:val="00F11DCF"/>
    <w:rsid w:val="00F162EA"/>
    <w:rsid w:val="00F17FE1"/>
    <w:rsid w:val="00F21298"/>
    <w:rsid w:val="00F258FB"/>
    <w:rsid w:val="00F31F13"/>
    <w:rsid w:val="00F46D5C"/>
    <w:rsid w:val="00F52D27"/>
    <w:rsid w:val="00F83527"/>
    <w:rsid w:val="00F9149A"/>
    <w:rsid w:val="00FA69FD"/>
    <w:rsid w:val="00FB1DFA"/>
    <w:rsid w:val="00FB2970"/>
    <w:rsid w:val="00FC3BEC"/>
    <w:rsid w:val="00FD583F"/>
    <w:rsid w:val="00FD7488"/>
    <w:rsid w:val="00FE4CA8"/>
    <w:rsid w:val="00FF16B4"/>
    <w:rsid w:val="010497B6"/>
    <w:rsid w:val="0301AD96"/>
    <w:rsid w:val="03C253B3"/>
    <w:rsid w:val="03F856FE"/>
    <w:rsid w:val="044B7410"/>
    <w:rsid w:val="0602A87B"/>
    <w:rsid w:val="062FB90A"/>
    <w:rsid w:val="067F1239"/>
    <w:rsid w:val="06AB7931"/>
    <w:rsid w:val="0BF24787"/>
    <w:rsid w:val="0E599ABA"/>
    <w:rsid w:val="0ED96D67"/>
    <w:rsid w:val="1134B02D"/>
    <w:rsid w:val="11D33A77"/>
    <w:rsid w:val="1357F602"/>
    <w:rsid w:val="16A41051"/>
    <w:rsid w:val="1747200E"/>
    <w:rsid w:val="18C417AC"/>
    <w:rsid w:val="1A3B8E2A"/>
    <w:rsid w:val="1C8FFB4F"/>
    <w:rsid w:val="1DF36898"/>
    <w:rsid w:val="1F6A3842"/>
    <w:rsid w:val="1F7C7E04"/>
    <w:rsid w:val="20860EC6"/>
    <w:rsid w:val="25B76317"/>
    <w:rsid w:val="25D9ED39"/>
    <w:rsid w:val="28E6C003"/>
    <w:rsid w:val="29766AE2"/>
    <w:rsid w:val="2A31E4D9"/>
    <w:rsid w:val="2E21A52B"/>
    <w:rsid w:val="2EB86F76"/>
    <w:rsid w:val="2F8192C7"/>
    <w:rsid w:val="3040E946"/>
    <w:rsid w:val="305276D3"/>
    <w:rsid w:val="313BB0F7"/>
    <w:rsid w:val="333F3ECA"/>
    <w:rsid w:val="3388A924"/>
    <w:rsid w:val="338A1795"/>
    <w:rsid w:val="34EAA187"/>
    <w:rsid w:val="350430CC"/>
    <w:rsid w:val="368C8FE6"/>
    <w:rsid w:val="38246FCB"/>
    <w:rsid w:val="3A92ED3C"/>
    <w:rsid w:val="3D20ECF9"/>
    <w:rsid w:val="3F089AE6"/>
    <w:rsid w:val="40718DDF"/>
    <w:rsid w:val="40725127"/>
    <w:rsid w:val="40C0CC6B"/>
    <w:rsid w:val="41D2723B"/>
    <w:rsid w:val="42BD5934"/>
    <w:rsid w:val="461D3AC9"/>
    <w:rsid w:val="474A3D11"/>
    <w:rsid w:val="47DB782A"/>
    <w:rsid w:val="48E7CA71"/>
    <w:rsid w:val="49576293"/>
    <w:rsid w:val="49D9398D"/>
    <w:rsid w:val="49E90A2B"/>
    <w:rsid w:val="4A902D5C"/>
    <w:rsid w:val="4AF55E03"/>
    <w:rsid w:val="4BB503CE"/>
    <w:rsid w:val="4BBAB71B"/>
    <w:rsid w:val="4D07838B"/>
    <w:rsid w:val="4F51183E"/>
    <w:rsid w:val="503F244D"/>
    <w:rsid w:val="54B310D0"/>
    <w:rsid w:val="5993F60E"/>
    <w:rsid w:val="5AF4E70E"/>
    <w:rsid w:val="5B09F1CD"/>
    <w:rsid w:val="5B13AEEB"/>
    <w:rsid w:val="5C74E5FC"/>
    <w:rsid w:val="5E197545"/>
    <w:rsid w:val="6022881E"/>
    <w:rsid w:val="62286AFD"/>
    <w:rsid w:val="64EB0CC6"/>
    <w:rsid w:val="6560CF07"/>
    <w:rsid w:val="6CA5CE52"/>
    <w:rsid w:val="6D08F8AC"/>
    <w:rsid w:val="70AB3F9B"/>
    <w:rsid w:val="70CAE9DB"/>
    <w:rsid w:val="70F94158"/>
    <w:rsid w:val="74744F3D"/>
    <w:rsid w:val="78B5BDD1"/>
    <w:rsid w:val="78D6F9F7"/>
    <w:rsid w:val="79AA1741"/>
    <w:rsid w:val="7B7379CE"/>
    <w:rsid w:val="7C634380"/>
    <w:rsid w:val="7D08E971"/>
    <w:rsid w:val="7D700697"/>
    <w:rsid w:val="7F23E714"/>
    <w:rsid w:val="7F5B1584"/>
    <w:rsid w:val="7FBBAD97"/>
    <w:rsid w:val="7FBDDEC0"/>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75A3F"/>
  <w15:docId w15:val="{B2175A90-C17D-45BC-BCCD-3CCDD4339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192F35"/>
    <w:pPr>
      <w:keepNext/>
      <w:keepLines/>
      <w:spacing w:before="40"/>
      <w:outlineLvl w:val="2"/>
    </w:pPr>
    <w:rPr>
      <w:rFonts w:asciiTheme="majorHAnsi" w:eastAsiaTheme="majorEastAsia" w:hAnsiTheme="majorHAnsi" w:cstheme="majorBidi"/>
      <w:color w:val="012639" w:themeColor="accent1" w:themeShade="7F"/>
      <w:sz w:val="32"/>
      <w:szCs w:val="24"/>
    </w:rPr>
  </w:style>
  <w:style w:type="paragraph" w:styleId="Ttulo4">
    <w:name w:val="heading 4"/>
    <w:basedOn w:val="Normal"/>
    <w:next w:val="Normal"/>
    <w:link w:val="Ttulo4Car"/>
    <w:uiPriority w:val="1"/>
    <w:unhideWhenUsed/>
    <w:qFormat/>
    <w:rsid w:val="00192F35"/>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4B4DE5"/>
    <w:pPr>
      <w:ind w:left="720"/>
      <w:contextualSpacing/>
    </w:pPr>
  </w:style>
  <w:style w:type="character" w:customStyle="1" w:styleId="Ttulo3Car">
    <w:name w:val="Título 3 Car"/>
    <w:basedOn w:val="Fuentedeprrafopredeter"/>
    <w:link w:val="Ttulo3"/>
    <w:uiPriority w:val="5"/>
    <w:rsid w:val="00192F35"/>
    <w:rPr>
      <w:rFonts w:asciiTheme="majorHAnsi" w:eastAsiaTheme="majorEastAsia" w:hAnsiTheme="majorHAnsi" w:cstheme="majorBidi"/>
      <w:b/>
      <w:color w:val="012639" w:themeColor="accent1" w:themeShade="7F"/>
      <w:sz w:val="32"/>
    </w:rPr>
  </w:style>
  <w:style w:type="paragraph" w:styleId="TtuloTDC">
    <w:name w:val="TOC Heading"/>
    <w:basedOn w:val="Ttulo1"/>
    <w:next w:val="Normal"/>
    <w:uiPriority w:val="39"/>
    <w:unhideWhenUsed/>
    <w:qFormat/>
    <w:rsid w:val="00192F35"/>
    <w:pPr>
      <w:keepLines/>
      <w:spacing w:after="0" w:line="259" w:lineRule="auto"/>
      <w:outlineLvl w:val="9"/>
    </w:pPr>
    <w:rPr>
      <w:b w:val="0"/>
      <w:color w:val="013A57" w:themeColor="accent1" w:themeShade="BF"/>
      <w:kern w:val="0"/>
      <w:sz w:val="32"/>
      <w:lang w:eastAsia="es-ES"/>
    </w:rPr>
  </w:style>
  <w:style w:type="paragraph" w:styleId="TDC2">
    <w:name w:val="toc 2"/>
    <w:basedOn w:val="Normal"/>
    <w:next w:val="Normal"/>
    <w:autoRedefine/>
    <w:uiPriority w:val="39"/>
    <w:unhideWhenUsed/>
    <w:rsid w:val="00192F35"/>
    <w:pPr>
      <w:spacing w:after="100"/>
      <w:ind w:left="280"/>
    </w:pPr>
  </w:style>
  <w:style w:type="paragraph" w:styleId="TDC3">
    <w:name w:val="toc 3"/>
    <w:basedOn w:val="Normal"/>
    <w:next w:val="Normal"/>
    <w:autoRedefine/>
    <w:uiPriority w:val="39"/>
    <w:unhideWhenUsed/>
    <w:rsid w:val="00192F35"/>
    <w:pPr>
      <w:spacing w:after="100"/>
      <w:ind w:left="560"/>
    </w:pPr>
  </w:style>
  <w:style w:type="character" w:styleId="Hipervnculo">
    <w:name w:val="Hyperlink"/>
    <w:basedOn w:val="Fuentedeprrafopredeter"/>
    <w:uiPriority w:val="99"/>
    <w:unhideWhenUsed/>
    <w:rsid w:val="00192F35"/>
    <w:rPr>
      <w:color w:val="3592CF" w:themeColor="hyperlink"/>
      <w:u w:val="single"/>
    </w:rPr>
  </w:style>
  <w:style w:type="paragraph" w:styleId="TDC1">
    <w:name w:val="toc 1"/>
    <w:basedOn w:val="Normal"/>
    <w:next w:val="Normal"/>
    <w:autoRedefine/>
    <w:uiPriority w:val="39"/>
    <w:unhideWhenUsed/>
    <w:rsid w:val="00192F35"/>
    <w:pPr>
      <w:spacing w:after="100"/>
    </w:pPr>
  </w:style>
  <w:style w:type="character" w:customStyle="1" w:styleId="Ttulo4Car">
    <w:name w:val="Título 4 Car"/>
    <w:basedOn w:val="Fuentedeprrafopredeter"/>
    <w:link w:val="Ttulo4"/>
    <w:uiPriority w:val="1"/>
    <w:rsid w:val="00192F35"/>
    <w:rPr>
      <w:rFonts w:asciiTheme="majorHAnsi" w:eastAsiaTheme="majorEastAsia" w:hAnsiTheme="majorHAnsi" w:cstheme="majorBidi"/>
      <w:b/>
      <w:i/>
      <w:iCs/>
      <w:color w:val="013A57" w:themeColor="accent1" w:themeShade="BF"/>
      <w:sz w:val="28"/>
      <w:szCs w:val="22"/>
    </w:rPr>
  </w:style>
  <w:style w:type="character" w:styleId="Mencinsinresolver">
    <w:name w:val="Unresolved Mention"/>
    <w:basedOn w:val="Fuentedeprrafopredeter"/>
    <w:uiPriority w:val="99"/>
    <w:semiHidden/>
    <w:unhideWhenUsed/>
    <w:rsid w:val="008850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_\AppData\Local\Microsoft\Office\16.0\DTS\es-ES%7b7D40648C-95DF-407A-8FE3-896BF744020A%7d\%7bA0D55B88-0A30-4CC9-B6BD-8D730F3FAB28%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e3f0dd3-f36a-47bc-bdd6-b7573db891f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77A0456C959F764082CEE37F4059E24E" ma:contentTypeVersion="11" ma:contentTypeDescription="Crear nuevo documento." ma:contentTypeScope="" ma:versionID="289d2909e4fcac544362704e66b65160">
  <xsd:schema xmlns:xsd="http://www.w3.org/2001/XMLSchema" xmlns:xs="http://www.w3.org/2001/XMLSchema" xmlns:p="http://schemas.microsoft.com/office/2006/metadata/properties" xmlns:ns3="2e3f0dd3-f36a-47bc-bdd6-b7573db891fe" targetNamespace="http://schemas.microsoft.com/office/2006/metadata/properties" ma:root="true" ma:fieldsID="e47963d20285776ef786ca86d9826cd8" ns3:_="">
    <xsd:import namespace="2e3f0dd3-f36a-47bc-bdd6-b7573db891f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GenerationTime" minOccurs="0"/>
                <xsd:element ref="ns3:MediaServiceEventHashCode" minOccurs="0"/>
                <xsd:element ref="ns3:MediaServiceSystemTags"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3f0dd3-f36a-47bc-bdd6-b7573db891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CB2280-9510-4D47-BE2A-0AED4938E41F}">
  <ds:schemaRefs>
    <ds:schemaRef ds:uri="http://schemas.microsoft.com/office/2006/metadata/properties"/>
    <ds:schemaRef ds:uri="http://schemas.microsoft.com/office/infopath/2007/PartnerControls"/>
    <ds:schemaRef ds:uri="2e3f0dd3-f36a-47bc-bdd6-b7573db891fe"/>
  </ds:schemaRefs>
</ds:datastoreItem>
</file>

<file path=customXml/itemProps2.xml><?xml version="1.0" encoding="utf-8"?>
<ds:datastoreItem xmlns:ds="http://schemas.openxmlformats.org/officeDocument/2006/customXml" ds:itemID="{7A25AB09-383C-43EB-9BF1-B01F7907F043}">
  <ds:schemaRefs>
    <ds:schemaRef ds:uri="http://schemas.openxmlformats.org/officeDocument/2006/bibliography"/>
  </ds:schemaRefs>
</ds:datastoreItem>
</file>

<file path=customXml/itemProps3.xml><?xml version="1.0" encoding="utf-8"?>
<ds:datastoreItem xmlns:ds="http://schemas.openxmlformats.org/officeDocument/2006/customXml" ds:itemID="{95514C1B-066C-4CDA-8DD8-0DE7E7C4DA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3f0dd3-f36a-47bc-bdd6-b7573db891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DE5A5C-E73A-4EEA-883C-247E961CF6CE}">
  <ds:schemaRefs>
    <ds:schemaRef ds:uri="http://schemas.microsoft.com/sharepoint/v3/contenttype/forms"/>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{A0D55B88-0A30-4CC9-B6BD-8D730F3FAB28}tf16392850_win32</Template>
  <TotalTime>1276</TotalTime>
  <Pages>15</Pages>
  <Words>336</Words>
  <Characters>1848</Characters>
  <Application>Microsoft Office Word</Application>
  <DocSecurity>0</DocSecurity>
  <Lines>15</Lines>
  <Paragraphs>4</Paragraphs>
  <ScaleCrop>false</ScaleCrop>
  <Company/>
  <LinksUpToDate>false</LinksUpToDate>
  <CharactersWithSpaces>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vivancos</dc:creator>
  <cp:keywords/>
  <dc:description/>
  <cp:lastModifiedBy>Eric Vivancos Yagües</cp:lastModifiedBy>
  <cp:revision>173</cp:revision>
  <cp:lastPrinted>2024-03-10T23:51:00Z</cp:lastPrinted>
  <dcterms:created xsi:type="dcterms:W3CDTF">2024-02-15T13:25:00Z</dcterms:created>
  <dcterms:modified xsi:type="dcterms:W3CDTF">2024-04-14T21:49:00Z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0x01010077A0456C959F764082CEE37F4059E24E</vt:lpwstr>
  </property>
</Properties>
</file>